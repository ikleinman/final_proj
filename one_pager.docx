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A9E" w:rsidRDefault="00D92CEE">
      <w:pPr>
        <w:pStyle w:val="Heading1"/>
      </w:pPr>
      <w:r>
        <w:rPr>
          <w:noProof/>
        </w:rPr>
        <mc:AlternateContent>
          <mc:Choice Requires="wps">
            <w:drawing>
              <wp:anchor distT="457200" distB="457200" distL="114300" distR="114300" simplePos="0" relativeHeight="251659264" behindDoc="1" locked="0" layoutInCell="1" allowOverlap="1">
                <wp:simplePos x="0" y="0"/>
                <wp:positionH relativeFrom="margin">
                  <wp:posOffset>-491490</wp:posOffset>
                </wp:positionH>
                <wp:positionV relativeFrom="margin">
                  <wp:posOffset>-204470</wp:posOffset>
                </wp:positionV>
                <wp:extent cx="7376160" cy="1005840"/>
                <wp:effectExtent l="0" t="0" r="2540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05840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rcRect/>
                          <a:stretch>
                            <a:fillRect t="-2846" b="-287574"/>
                          </a:stretch>
                        </a:blip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A9E" w:rsidRPr="00961F6F" w:rsidRDefault="00723E0F" w:rsidP="00723E0F">
                            <w:pPr>
                              <w:pStyle w:val="Title"/>
                              <w:rPr>
                                <w:b/>
                                <w:color w:val="008B8B"/>
                                <w:sz w:val="56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1F6F">
                              <w:rPr>
                                <w:b/>
                                <w:color w:val="008B8B"/>
                                <w:sz w:val="56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How does your lifestyle affect your sleep?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38.7pt;margin-top:-16.1pt;width:580.8pt;height:79.2pt;z-index:-251657216;visibility:visible;mso-wrap-style:square;mso-width-percent:0;mso-height-percent:0;mso-wrap-distance-left:9pt;mso-wrap-distance-top:36pt;mso-wrap-distance-right:9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" stroked="f" strokeweight="2pt">
                <v:fill r:id="rId12" o:title="" recolor="t" rotate="t" type="frame"/>
                <v:textbox>
                  <w:txbxContent>
                    <w:p w:rsidR="00923A9E" w:rsidRPr="00961F6F" w:rsidRDefault="00723E0F" w:rsidP="00723E0F">
                      <w:pPr>
                        <w:pStyle w:val="Title"/>
                        <w:rPr>
                          <w:b/>
                          <w:color w:val="008B8B"/>
                          <w:sz w:val="56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61F6F">
                        <w:rPr>
                          <w:b/>
                          <w:color w:val="008B8B"/>
                          <w:sz w:val="56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  <w:t>How does your lifestyle affect your sleep?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276DE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993363" wp14:editId="085535FC">
                <wp:simplePos x="0" y="0"/>
                <wp:positionH relativeFrom="column">
                  <wp:posOffset>3370634</wp:posOffset>
                </wp:positionH>
                <wp:positionV relativeFrom="paragraph">
                  <wp:posOffset>1070043</wp:posOffset>
                </wp:positionV>
                <wp:extent cx="3258739" cy="1925955"/>
                <wp:effectExtent l="0" t="0" r="18415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739" cy="192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6DEB" w:rsidRPr="00276DEB" w:rsidRDefault="00276DEB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Building the Model</w:t>
                            </w:r>
                          </w:p>
                          <w:p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9336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65.4pt;margin-top:84.25pt;width:256.6pt;height:1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" fillcolor="white [3201]" strokeweight=".5pt">
                <v:textbox>
                  <w:txbxContent>
                    <w:p w:rsidR="00276DEB" w:rsidRPr="00276DEB" w:rsidRDefault="00276DEB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Building the Model</w:t>
                      </w:r>
                    </w:p>
                    <w:p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  <w:r w:rsidR="00276DE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1070043</wp:posOffset>
                </wp:positionV>
                <wp:extent cx="3258766" cy="1925955"/>
                <wp:effectExtent l="0" t="0" r="18415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766" cy="192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6DEB" w:rsidRPr="00276DEB" w:rsidRDefault="00961F6F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Abstract</w:t>
                            </w:r>
                          </w:p>
                          <w:p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-18pt;margin-top:84.25pt;width:256.6pt;height:15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" fillcolor="white [3201]" strokeweight=".5pt">
                <v:textbox>
                  <w:txbxContent>
                    <w:p w:rsidR="00276DEB" w:rsidRPr="00276DEB" w:rsidRDefault="00961F6F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Abstract</w:t>
                      </w:r>
                    </w:p>
                    <w:p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</w:p>
    <w:p w:rsidR="00923A9E" w:rsidRDefault="00961F6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49EC14" wp14:editId="3BF2B2A1">
                <wp:simplePos x="0" y="0"/>
                <wp:positionH relativeFrom="column">
                  <wp:posOffset>-231843</wp:posOffset>
                </wp:positionH>
                <wp:positionV relativeFrom="paragraph">
                  <wp:posOffset>3312160</wp:posOffset>
                </wp:positionV>
                <wp:extent cx="3258185" cy="1926077"/>
                <wp:effectExtent l="0" t="0" r="18415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92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Approach</w:t>
                            </w:r>
                          </w:p>
                          <w:p w:rsidR="00961F6F" w:rsidRPr="00276DEB" w:rsidRDefault="00961F6F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EC14" id="Text Box 8" o:spid="_x0000_s1029" type="#_x0000_t202" style="position:absolute;margin-left:-18.25pt;margin-top:260.8pt;width:256.55pt;height:15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" fillcolor="white [3201]" strokeweight=".5pt">
                <v:textbox>
                  <w:txbxContent>
                    <w:p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Approach</w:t>
                      </w:r>
                    </w:p>
                    <w:p w:rsidR="00961F6F" w:rsidRPr="00276DEB" w:rsidRDefault="00961F6F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  <w:r w:rsidR="00276DE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34D47C" wp14:editId="71C878E1">
                <wp:simplePos x="0" y="0"/>
                <wp:positionH relativeFrom="column">
                  <wp:posOffset>-228601</wp:posOffset>
                </wp:positionH>
                <wp:positionV relativeFrom="paragraph">
                  <wp:posOffset>1234048</wp:posOffset>
                </wp:positionV>
                <wp:extent cx="3258185" cy="1926077"/>
                <wp:effectExtent l="0" t="0" r="18415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92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 w:rsidRPr="00276DEB">
                              <w:rPr>
                                <w:color w:val="008B8B"/>
                              </w:rPr>
                              <w:t>Background</w:t>
                            </w:r>
                          </w:p>
                          <w:p w:rsidR="00961F6F" w:rsidRPr="00276DEB" w:rsidRDefault="00961F6F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  <w:p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4D47C" id="Text Box 6" o:spid="_x0000_s1030" type="#_x0000_t202" style="position:absolute;margin-left:-18pt;margin-top:97.15pt;width:256.55pt;height:15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" fillcolor="white [3201]" strokeweight=".5pt">
                <v:textbox>
                  <w:txbxContent>
                    <w:p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 w:rsidRPr="00276DEB">
                        <w:rPr>
                          <w:color w:val="008B8B"/>
                        </w:rPr>
                        <w:t>Background</w:t>
                      </w:r>
                    </w:p>
                    <w:p w:rsidR="00961F6F" w:rsidRPr="00276DEB" w:rsidRDefault="00961F6F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  <w:p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1E92">
        <w:br w:type="page"/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7"/>
        <w:gridCol w:w="605"/>
        <w:gridCol w:w="4738"/>
      </w:tblGrid>
      <w:tr w:rsidR="00923A9E">
        <w:trPr>
          <w:jc w:val="center"/>
        </w:trPr>
        <w:tc>
          <w:tcPr>
            <w:tcW w:w="4737" w:type="dxa"/>
          </w:tcPr>
          <w:p w:rsidR="00923A9E" w:rsidRDefault="00E41E92">
            <w:r>
              <w:rPr>
                <w:noProof/>
              </w:rPr>
              <w:lastRenderedPageBreak/>
              <w:drawing>
                <wp:inline distT="0" distB="0" distL="0" distR="0">
                  <wp:extent cx="2468880" cy="1576081"/>
                  <wp:effectExtent l="133350" t="133350" r="140970" b="13843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2-17037486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608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  <w:vAlign w:val="center"/>
          </w:tcPr>
          <w:p w:rsidR="00923A9E" w:rsidRDefault="00E41E92">
            <w:pPr>
              <w:pStyle w:val="Heading1"/>
            </w:pPr>
            <w:sdt>
              <w:sdtPr>
                <w:id w:val="-1273782647"/>
                <w:placeholder>
                  <w:docPart w:val="67ED4FE26CF8BA48B21D98E8FEC253D1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Heading 1</w:t>
                </w:r>
              </w:sdtContent>
            </w:sdt>
          </w:p>
          <w:p w:rsidR="00923A9E" w:rsidRDefault="00E41E92">
            <w:sdt>
              <w:sdtPr>
                <w:id w:val="-152383654"/>
                <w:placeholder>
                  <w:docPart w:val="29F6D971C1BB184CB8FE6F82FA1EFF8C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To apply any text formatting you see on this page with just a tap, on the Home tab of the ribbon, check out Styles.</w:t>
                </w:r>
              </w:sdtContent>
            </w:sdt>
          </w:p>
        </w:tc>
      </w:tr>
      <w:tr w:rsidR="00923A9E">
        <w:trPr>
          <w:jc w:val="center"/>
        </w:trPr>
        <w:tc>
          <w:tcPr>
            <w:tcW w:w="4737" w:type="dxa"/>
            <w:vAlign w:val="center"/>
          </w:tcPr>
          <w:p w:rsidR="00923A9E" w:rsidRDefault="00E41E92">
            <w:pPr>
              <w:pStyle w:val="Heading2"/>
            </w:pPr>
            <w:sdt>
              <w:sdtPr>
                <w:id w:val="-1690282224"/>
                <w:placeholder>
                  <w:docPart w:val="3B79FE5D4C1C2E4380F59403C554BE69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Heading 2</w:t>
                </w:r>
              </w:sdtContent>
            </w:sdt>
          </w:p>
          <w:sdt>
            <w:sdtPr>
              <w:id w:val="-2057229516"/>
              <w:placeholder>
                <w:docPart w:val="67E5D2890ED918458ED2283FB069FA91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41E92">
                <w:pPr>
                  <w:pStyle w:val="NormalIndent"/>
                  <w:ind w:left="0"/>
                </w:pPr>
                <w:r>
                  <w:t>You can use styles to easily format your Word documents in no time. For example, this text uses the Normal Indent</w:t>
                </w:r>
                <w:r>
                  <w:t xml:space="preserve"> style.</w:t>
                </w:r>
              </w:p>
            </w:sdtContent>
          </w:sdt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</w:tcPr>
          <w:p w:rsidR="00923A9E" w:rsidRDefault="00E41E92">
            <w:r>
              <w:rPr>
                <w:noProof/>
              </w:rPr>
              <w:drawing>
                <wp:inline distT="0" distB="0" distL="0" distR="0">
                  <wp:extent cx="2468880" cy="1646094"/>
                  <wp:effectExtent l="133350" t="133350" r="140970" b="12573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2-2404954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A9E">
        <w:trPr>
          <w:jc w:val="center"/>
        </w:trPr>
        <w:tc>
          <w:tcPr>
            <w:tcW w:w="4737" w:type="dxa"/>
          </w:tcPr>
          <w:p w:rsidR="00923A9E" w:rsidRDefault="00E41E92">
            <w:r>
              <w:rPr>
                <w:noProof/>
              </w:rPr>
              <w:drawing>
                <wp:inline distT="0" distB="0" distL="0" distR="0">
                  <wp:extent cx="2468880" cy="1575262"/>
                  <wp:effectExtent l="133350" t="133350" r="140970" b="139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2-18239020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526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  <w:vAlign w:val="center"/>
          </w:tcPr>
          <w:sdt>
            <w:sdtPr>
              <w:id w:val="-1672326201"/>
              <w:placeholder>
                <w:docPart w:val="E8C637A09C11A04B9B02740500FA4C39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41E92">
                <w:pPr>
                  <w:pStyle w:val="Heading1"/>
                </w:pPr>
                <w:r>
                  <w:t>Heading 1</w:t>
                </w:r>
              </w:p>
            </w:sdtContent>
          </w:sdt>
          <w:sdt>
            <w:sdtPr>
              <w:id w:val="1154716913"/>
              <w:placeholder>
                <w:docPart w:val="4A565CE780CAB749BEC373E9303E5486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41E92">
                <w:r>
                  <w:t>Want to insert a picture from your files or add a shape, text box, or table? You got it! On the Insert tab of the ribbon, just tap the option you need.</w:t>
                </w:r>
              </w:p>
            </w:sdtContent>
          </w:sdt>
        </w:tc>
      </w:tr>
      <w:tr w:rsidR="00923A9E">
        <w:trPr>
          <w:jc w:val="center"/>
        </w:trPr>
        <w:tc>
          <w:tcPr>
            <w:tcW w:w="4737" w:type="dxa"/>
            <w:vAlign w:val="center"/>
          </w:tcPr>
          <w:sdt>
            <w:sdtPr>
              <w:id w:val="-238714534"/>
              <w:placeholder>
                <w:docPart w:val="DB3375CC125C6C41A91147989AA1556F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41E92">
                <w:pPr>
                  <w:pStyle w:val="Heading2"/>
                </w:pPr>
                <w:r>
                  <w:t>Heading 2</w:t>
                </w:r>
              </w:p>
            </w:sdtContent>
          </w:sdt>
          <w:sdt>
            <w:sdtPr>
              <w:id w:val="-61877834"/>
              <w:placeholder>
                <w:docPart w:val="CA6621574B3D124FB244662AD2AF5953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41E92">
                <w:pPr>
                  <w:pStyle w:val="NormalIndent"/>
                </w:pPr>
                <w:r>
                  <w:t xml:space="preserve">Find even more easy-to-use tools on the Insert tab, such </w:t>
                </w:r>
                <w:r>
                  <w:t>as to add a hyperlink or insert a comment.</w:t>
                </w:r>
              </w:p>
            </w:sdtContent>
          </w:sdt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</w:tcPr>
          <w:p w:rsidR="00923A9E" w:rsidRDefault="00E41E92">
            <w:r>
              <w:rPr>
                <w:noProof/>
              </w:rPr>
              <w:drawing>
                <wp:inline distT="0" distB="0" distL="0" distR="0">
                  <wp:extent cx="2468880" cy="1646094"/>
                  <wp:effectExtent l="133350" t="133350" r="140970" b="1257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2-2404921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A9E" w:rsidRDefault="00923A9E"/>
    <w:sectPr w:rsidR="00923A9E" w:rsidSect="003B7EE9">
      <w:footerReference w:type="default" r:id="rId17"/>
      <w:pgSz w:w="12240" w:h="15840"/>
      <w:pgMar w:top="72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1E92" w:rsidRDefault="00E41E92" w:rsidP="003B7EE9">
      <w:pPr>
        <w:spacing w:after="0" w:line="240" w:lineRule="auto"/>
      </w:pPr>
      <w:r>
        <w:separator/>
      </w:r>
    </w:p>
  </w:endnote>
  <w:endnote w:type="continuationSeparator" w:id="0">
    <w:p w:rsidR="00E41E92" w:rsidRDefault="00E41E92" w:rsidP="003B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EE9" w:rsidRPr="00AD1D71" w:rsidRDefault="003B7EE9" w:rsidP="00D92CEE">
    <w:pPr>
      <w:pStyle w:val="Footer"/>
      <w:tabs>
        <w:tab w:val="clear" w:pos="4680"/>
        <w:tab w:val="clear" w:pos="9360"/>
        <w:tab w:val="center" w:pos="9720"/>
      </w:tabs>
      <w:ind w:left="-720" w:right="-630"/>
      <w:rPr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</w:pPr>
    <w:r w:rsidRPr="003B7EE9">
      <w:rPr>
        <w:noProof/>
        <w:color w:val="CA3827" w:themeColor="accent1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8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2CEE" w:rsidRDefault="00D92CEE" w:rsidP="003B7EE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Rectangle 452" o:spid="_x0000_s1031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" filled="f" strokecolor="navy" strokeweight="1.25pt">
              <v:textbox inset=",,,0">
                <w:txbxContent>
                  <w:p w:rsidR="00D92CEE" w:rsidRDefault="00D92CEE" w:rsidP="003B7EE9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3B7EE9">
      <w:rPr>
        <w:color w:val="CA3827" w:themeColor="accent1"/>
      </w:rPr>
      <w:t xml:space="preserve"> </w:t>
    </w:r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CWRU Data Analytics Bootcamp</w:t>
    </w:r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ab/>
      <w:t xml:space="preserve">Joshua </w:t>
    </w:r>
    <w:proofErr w:type="spellStart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Gohlike</w:t>
    </w:r>
    <w:proofErr w:type="spellEnd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 xml:space="preserve"> – Iris Kleinman – Juliana </w:t>
    </w:r>
    <w:proofErr w:type="spellStart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Novic</w:t>
    </w:r>
    <w:proofErr w:type="spellEnd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 xml:space="preserve"> – Karen Payne – Sarah Steimle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1E92" w:rsidRDefault="00E41E92" w:rsidP="003B7EE9">
      <w:pPr>
        <w:spacing w:after="0" w:line="240" w:lineRule="auto"/>
      </w:pPr>
      <w:r>
        <w:separator/>
      </w:r>
    </w:p>
  </w:footnote>
  <w:footnote w:type="continuationSeparator" w:id="0">
    <w:p w:rsidR="00E41E92" w:rsidRDefault="00E41E92" w:rsidP="003B7E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E0F"/>
    <w:rsid w:val="00201EBB"/>
    <w:rsid w:val="00276DEB"/>
    <w:rsid w:val="003B7EE9"/>
    <w:rsid w:val="00723E0F"/>
    <w:rsid w:val="00923A9E"/>
    <w:rsid w:val="00961F6F"/>
    <w:rsid w:val="00AD1D71"/>
    <w:rsid w:val="00D92CEE"/>
    <w:rsid w:val="00E4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A7E1C8"/>
  <w15:chartTrackingRefBased/>
  <w15:docId w15:val="{0DF5B138-F9CE-2749-A8B0-57DE6B566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480" w:after="120"/>
      <w:contextualSpacing/>
      <w:outlineLvl w:val="0"/>
    </w:pPr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paragraph" w:styleId="Heading2">
    <w:name w:val="heading 2"/>
    <w:basedOn w:val="Normal"/>
    <w:next w:val="NormalIndent"/>
    <w:link w:val="Heading2Char"/>
    <w:uiPriority w:val="4"/>
    <w:unhideWhenUsed/>
    <w:qFormat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aption">
    <w:name w:val="caption"/>
    <w:basedOn w:val="Normal"/>
    <w:uiPriority w:val="9"/>
    <w:unhideWhenUsed/>
    <w:qFormat/>
    <w:pPr>
      <w:spacing w:line="240" w:lineRule="auto"/>
      <w:ind w:left="288" w:right="288"/>
    </w:pPr>
    <w:rPr>
      <w:rFonts w:asciiTheme="majorHAnsi" w:hAnsiTheme="majorHAnsi"/>
      <w:i/>
      <w:iCs/>
      <w:color w:val="404040" w:themeColor="text1" w:themeTint="BF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360" w:after="0" w:line="240" w:lineRule="auto"/>
      <w:contextualSpacing/>
      <w:jc w:val="center"/>
    </w:pPr>
    <w:rPr>
      <w:rFonts w:eastAsiaTheme="majorEastAsia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eastAsiaTheme="majorEastAsia" w:cstheme="majorBidi"/>
      <w:color w:val="FFFFFF" w:themeColor="background1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0"/>
      <w:contextualSpacing/>
      <w:jc w:val="center"/>
    </w:pPr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NormalIndent">
    <w:name w:val="Normal Indent"/>
    <w:basedOn w:val="Normal"/>
    <w:uiPriority w:val="8"/>
    <w:unhideWhenUsed/>
    <w:qFormat/>
    <w:pPr>
      <w:ind w:left="720"/>
      <w:jc w:val="right"/>
    </w:pPr>
  </w:style>
  <w:style w:type="paragraph" w:styleId="Header">
    <w:name w:val="header"/>
    <w:basedOn w:val="Normal"/>
    <w:link w:val="Head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E9"/>
  </w:style>
  <w:style w:type="paragraph" w:styleId="Footer">
    <w:name w:val="footer"/>
    <w:basedOn w:val="Normal"/>
    <w:link w:val="Foot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7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customXml" Target="../customXml/item5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rahsteimle/Library/Containers/com.microsoft.Word/Data/Library/Application%20Support/Microsoft/Office/16.0/DTS/en-US%7bE4360C30-2BD2-FF44-A26F-ADC33E252861%7d/%7b1A06CA34-F131-114A-882D-E8E373AC6FCA%7dtf1000209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ED4FE26CF8BA48B21D98E8FEC25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C575B-511D-E846-9E2E-9C98D90F12F6}"/>
      </w:docPartPr>
      <w:docPartBody>
        <w:p w:rsidR="00000000" w:rsidRDefault="006C58AD">
          <w:pPr>
            <w:pStyle w:val="67ED4FE26CF8BA48B21D98E8FEC253D1"/>
          </w:pPr>
          <w:r>
            <w:t>Heading 1</w:t>
          </w:r>
        </w:p>
      </w:docPartBody>
    </w:docPart>
    <w:docPart>
      <w:docPartPr>
        <w:name w:val="29F6D971C1BB184CB8FE6F82FA1EF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8E593-798A-0E45-AC11-859BFE6D18EA}"/>
      </w:docPartPr>
      <w:docPartBody>
        <w:p w:rsidR="00000000" w:rsidRDefault="006C58AD">
          <w:pPr>
            <w:pStyle w:val="29F6D971C1BB184CB8FE6F82FA1EFF8C"/>
          </w:pPr>
          <w:r>
            <w:t>To apply any text formatting you see on this page with just a tap,</w:t>
          </w:r>
          <w:r>
            <w:t xml:space="preserve"> on the Home tab of the ribbon, check out Styles.</w:t>
          </w:r>
        </w:p>
      </w:docPartBody>
    </w:docPart>
    <w:docPart>
      <w:docPartPr>
        <w:name w:val="3B79FE5D4C1C2E4380F59403C554B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7A221-261C-594C-B083-EA910447442B}"/>
      </w:docPartPr>
      <w:docPartBody>
        <w:p w:rsidR="00000000" w:rsidRDefault="006C58AD">
          <w:pPr>
            <w:pStyle w:val="3B79FE5D4C1C2E4380F59403C554BE69"/>
          </w:pPr>
          <w:r>
            <w:t>Heading 2</w:t>
          </w:r>
        </w:p>
      </w:docPartBody>
    </w:docPart>
    <w:docPart>
      <w:docPartPr>
        <w:name w:val="67E5D2890ED918458ED2283FB069F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5D1F8-7614-1C42-B318-3500FCA2B176}"/>
      </w:docPartPr>
      <w:docPartBody>
        <w:p w:rsidR="00000000" w:rsidRDefault="006C58AD">
          <w:pPr>
            <w:pStyle w:val="67E5D2890ED918458ED2283FB069FA91"/>
          </w:pPr>
          <w:r>
            <w:t>You can use styles to easily format your Word documents in no time. For example, this text uses the Normal Indent style.</w:t>
          </w:r>
        </w:p>
      </w:docPartBody>
    </w:docPart>
    <w:docPart>
      <w:docPartPr>
        <w:name w:val="E8C637A09C11A04B9B02740500FA4C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BA8EF-A473-F94A-AE73-17D08173DCA6}"/>
      </w:docPartPr>
      <w:docPartBody>
        <w:p w:rsidR="00000000" w:rsidRDefault="006C58AD">
          <w:pPr>
            <w:pStyle w:val="E8C637A09C11A04B9B02740500FA4C39"/>
          </w:pPr>
          <w:r>
            <w:t>Heading 1</w:t>
          </w:r>
        </w:p>
      </w:docPartBody>
    </w:docPart>
    <w:docPart>
      <w:docPartPr>
        <w:name w:val="4A565CE780CAB749BEC373E9303E5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D7217-97ED-3C4A-8DB7-ECC61708205D}"/>
      </w:docPartPr>
      <w:docPartBody>
        <w:p w:rsidR="00000000" w:rsidRDefault="006C58AD">
          <w:pPr>
            <w:pStyle w:val="4A565CE780CAB749BEC373E9303E5486"/>
          </w:pPr>
          <w:r>
            <w:t>Want to insert a picture from your files or add a shape, text box</w:t>
          </w:r>
          <w:r>
            <w:t>, or table? You got it! On the Insert tab of the ribbon, just tap the option you need.</w:t>
          </w:r>
        </w:p>
      </w:docPartBody>
    </w:docPart>
    <w:docPart>
      <w:docPartPr>
        <w:name w:val="DB3375CC125C6C41A91147989AA15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C5A9B-1EAC-7843-8B7D-CB7B5FFA9614}"/>
      </w:docPartPr>
      <w:docPartBody>
        <w:p w:rsidR="00000000" w:rsidRDefault="006C58AD">
          <w:pPr>
            <w:pStyle w:val="DB3375CC125C6C41A91147989AA1556F"/>
          </w:pPr>
          <w:r>
            <w:t>Heading 2</w:t>
          </w:r>
        </w:p>
      </w:docPartBody>
    </w:docPart>
    <w:docPart>
      <w:docPartPr>
        <w:name w:val="CA6621574B3D124FB244662AD2AF5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A4FE44-7C3F-6A44-9B10-6103CBB10B34}"/>
      </w:docPartPr>
      <w:docPartBody>
        <w:p w:rsidR="00000000" w:rsidRDefault="006C58AD">
          <w:pPr>
            <w:pStyle w:val="CA6621574B3D124FB244662AD2AF5953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8AD"/>
    <w:rsid w:val="006C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2D5759DDD1AA4FA84B049A77A2A40D">
    <w:name w:val="182D5759DDD1AA4FA84B049A77A2A40D"/>
  </w:style>
  <w:style w:type="paragraph" w:customStyle="1" w:styleId="8AD565140BEB01499285DCB6D98FBB8F">
    <w:name w:val="8AD565140BEB01499285DCB6D98FBB8F"/>
  </w:style>
  <w:style w:type="paragraph" w:customStyle="1" w:styleId="F88BA6622341EF49B433F984DA7FEDD0">
    <w:name w:val="F88BA6622341EF49B433F984DA7FEDD0"/>
  </w:style>
  <w:style w:type="paragraph" w:customStyle="1" w:styleId="9F56FA82B9C0704B8B5F0E88C8A5AB22">
    <w:name w:val="9F56FA82B9C0704B8B5F0E88C8A5AB22"/>
  </w:style>
  <w:style w:type="paragraph" w:customStyle="1" w:styleId="302438FB80981346B067F11EC9C9C3EE">
    <w:name w:val="302438FB80981346B067F11EC9C9C3EE"/>
  </w:style>
  <w:style w:type="paragraph" w:customStyle="1" w:styleId="E7C975E38ED1A2428F9AD2099D09B5FC">
    <w:name w:val="E7C975E38ED1A2428F9AD2099D09B5FC"/>
  </w:style>
  <w:style w:type="paragraph" w:customStyle="1" w:styleId="67ED4FE26CF8BA48B21D98E8FEC253D1">
    <w:name w:val="67ED4FE26CF8BA48B21D98E8FEC253D1"/>
  </w:style>
  <w:style w:type="paragraph" w:customStyle="1" w:styleId="29F6D971C1BB184CB8FE6F82FA1EFF8C">
    <w:name w:val="29F6D971C1BB184CB8FE6F82FA1EFF8C"/>
  </w:style>
  <w:style w:type="paragraph" w:customStyle="1" w:styleId="3B79FE5D4C1C2E4380F59403C554BE69">
    <w:name w:val="3B79FE5D4C1C2E4380F59403C554BE69"/>
  </w:style>
  <w:style w:type="paragraph" w:customStyle="1" w:styleId="67E5D2890ED918458ED2283FB069FA91">
    <w:name w:val="67E5D2890ED918458ED2283FB069FA91"/>
  </w:style>
  <w:style w:type="paragraph" w:customStyle="1" w:styleId="E8C637A09C11A04B9B02740500FA4C39">
    <w:name w:val="E8C637A09C11A04B9B02740500FA4C39"/>
  </w:style>
  <w:style w:type="paragraph" w:customStyle="1" w:styleId="4A565CE780CAB749BEC373E9303E5486">
    <w:name w:val="4A565CE780CAB749BEC373E9303E5486"/>
  </w:style>
  <w:style w:type="paragraph" w:customStyle="1" w:styleId="DB3375CC125C6C41A91147989AA1556F">
    <w:name w:val="DB3375CC125C6C41A91147989AA1556F"/>
  </w:style>
  <w:style w:type="paragraph" w:customStyle="1" w:styleId="CA6621574B3D124FB244662AD2AF5953">
    <w:name w:val="CA6621574B3D124FB244662AD2AF5953"/>
  </w:style>
  <w:style w:type="paragraph" w:customStyle="1" w:styleId="8C2AB83E67B6C548BF3846CE6D597DAB">
    <w:name w:val="8C2AB83E67B6C548BF3846CE6D597DAB"/>
  </w:style>
  <w:style w:type="paragraph" w:customStyle="1" w:styleId="859D9BB49EC3FC438237C916E0F4A5F9">
    <w:name w:val="859D9BB49EC3FC438237C916E0F4A5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amily Update">
  <a:themeElements>
    <a:clrScheme name="Family Update">
      <a:dk1>
        <a:sysClr val="windowText" lastClr="000000"/>
      </a:dk1>
      <a:lt1>
        <a:sysClr val="window" lastClr="FFFFFF"/>
      </a:lt1>
      <a:dk2>
        <a:srgbClr val="194431"/>
      </a:dk2>
      <a:lt2>
        <a:srgbClr val="F0E6C3"/>
      </a:lt2>
      <a:accent1>
        <a:srgbClr val="CA3827"/>
      </a:accent1>
      <a:accent2>
        <a:srgbClr val="F89938"/>
      </a:accent2>
      <a:accent3>
        <a:srgbClr val="F83500"/>
      </a:accent3>
      <a:accent4>
        <a:srgbClr val="8B723D"/>
      </a:accent4>
      <a:accent5>
        <a:srgbClr val="818B3D"/>
      </a:accent5>
      <a:accent6>
        <a:srgbClr val="586215"/>
      </a:accent6>
      <a:hlink>
        <a:srgbClr val="FF621D"/>
      </a:hlink>
      <a:folHlink>
        <a:srgbClr val="F3D260"/>
      </a:folHlink>
    </a:clrScheme>
    <a:fontScheme name="Family Update">
      <a:majorFont>
        <a:latin typeface="Calisto MT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Trebuchet MS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CTQFD2CFPMXN-979-699</_dlc_DocId>
    <_dlc_DocIdUrl xmlns="498267d4-2a5a-4c72-99d3-cf7236a95ce8">
      <Url>https://msft.spoppe.com/teams/cpub/teams/Consumer/templates/_layouts/15/DocIdRedir.aspx?ID=CTQFD2CFPMXN-979-699</Url>
      <Description>CTQFD2CFPMXN-979-699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4CC2B-9BFA-4522-85E7-9DAF2F6EDC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2AAD48-C095-42FA-B48E-673BADEE4496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12BBAC77-A114-44D2-8F32-44B88D84B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5C5C4A-57CD-4669-831C-4E00CD7FF52E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9CBDCC01-8534-DD46-A6F3-8262F8374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Family Update.dotx</Template>
  <TotalTime>1</TotalTime>
  <Pages>2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 S</cp:lastModifiedBy>
  <cp:revision>2</cp:revision>
  <dcterms:created xsi:type="dcterms:W3CDTF">2019-01-19T18:58:00Z</dcterms:created>
  <dcterms:modified xsi:type="dcterms:W3CDTF">2019-01-19T18:58:00Z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99d7d4bc-a8b2-4e0f-af6a-3738d3ab469d</vt:lpwstr>
  </property>
</Properties>
</file>