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A30A15" w14:textId="6914E66F" w:rsidR="00923A9E" w:rsidRDefault="00A724B9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6EFAFC" wp14:editId="7CB91DF8">
                <wp:simplePos x="0" y="0"/>
                <wp:positionH relativeFrom="column">
                  <wp:posOffset>-228600</wp:posOffset>
                </wp:positionH>
                <wp:positionV relativeFrom="paragraph">
                  <wp:posOffset>1825787</wp:posOffset>
                </wp:positionV>
                <wp:extent cx="3258185" cy="246634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8185" cy="2466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C52303" w14:textId="77777777" w:rsidR="00961F6F" w:rsidRPr="00276DEB" w:rsidRDefault="00961F6F" w:rsidP="00961F6F">
                            <w:pPr>
                              <w:pStyle w:val="Heading1"/>
                              <w:rPr>
                                <w:color w:val="008B8B"/>
                              </w:rPr>
                            </w:pPr>
                            <w:r w:rsidRPr="00276DEB">
                              <w:rPr>
                                <w:color w:val="008B8B"/>
                              </w:rPr>
                              <w:t>Background</w:t>
                            </w:r>
                          </w:p>
                          <w:p w14:paraId="095450D4" w14:textId="2B3568DC" w:rsidR="00837C87" w:rsidRDefault="00837C87" w:rsidP="00961F6F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>Our team was motivated to look at sleep disorders through research done through Stanford on devices that record sleeping patterns.</w:t>
                            </w:r>
                          </w:p>
                          <w:p w14:paraId="61DD29FE" w14:textId="699E1800" w:rsidR="00961F6F" w:rsidRPr="00276DEB" w:rsidRDefault="00D96A73" w:rsidP="00961F6F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>The project employed a comprehensive health dataset from the CDC</w:t>
                            </w:r>
                            <w:r w:rsidR="0084071A">
                              <w:rPr>
                                <w:color w:val="595959" w:themeColor="text1" w:themeTint="A6"/>
                              </w:rPr>
                              <w:t xml:space="preserve">, made up of seven (7) separate sections detailing information from demographics to financial status to health and wellness statistics. </w:t>
                            </w:r>
                            <w:r w:rsidR="00A724B9">
                              <w:rPr>
                                <w:color w:val="595959" w:themeColor="text1" w:themeTint="A6"/>
                              </w:rPr>
                              <w:t>Credit for the original study goes to the National Center for Health Statistics (NHANES).</w:t>
                            </w:r>
                          </w:p>
                          <w:p w14:paraId="7CA0D182" w14:textId="77777777" w:rsidR="00276DEB" w:rsidRPr="00276DEB" w:rsidRDefault="00276DEB" w:rsidP="00276DEB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6EFAFC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-18pt;margin-top:143.75pt;width:256.55pt;height:194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" filled="f" stroked="f" strokeweight=".5pt">
                <v:textbox>
                  <w:txbxContent>
                    <w:p w14:paraId="6CC52303" w14:textId="77777777" w:rsidR="00961F6F" w:rsidRPr="00276DEB" w:rsidRDefault="00961F6F" w:rsidP="00961F6F">
                      <w:pPr>
                        <w:pStyle w:val="Heading1"/>
                        <w:rPr>
                          <w:color w:val="008B8B"/>
                        </w:rPr>
                      </w:pPr>
                      <w:r w:rsidRPr="00276DEB">
                        <w:rPr>
                          <w:color w:val="008B8B"/>
                        </w:rPr>
                        <w:t>Background</w:t>
                      </w:r>
                    </w:p>
                    <w:p w14:paraId="095450D4" w14:textId="2B3568DC" w:rsidR="00837C87" w:rsidRDefault="00837C87" w:rsidP="00961F6F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>Our team was motivated to look at sleep disorders through research done through Stanford on devices that record sleeping patterns.</w:t>
                      </w:r>
                    </w:p>
                    <w:p w14:paraId="61DD29FE" w14:textId="699E1800" w:rsidR="00961F6F" w:rsidRPr="00276DEB" w:rsidRDefault="00D96A73" w:rsidP="00961F6F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>The project employed a comprehensive health dataset from the CDC</w:t>
                      </w:r>
                      <w:r w:rsidR="0084071A">
                        <w:rPr>
                          <w:color w:val="595959" w:themeColor="text1" w:themeTint="A6"/>
                        </w:rPr>
                        <w:t xml:space="preserve">, made up of seven (7) separate sections detailing information from demographics to financial status to health and wellness statistics. </w:t>
                      </w:r>
                      <w:r w:rsidR="00A724B9">
                        <w:rPr>
                          <w:color w:val="595959" w:themeColor="text1" w:themeTint="A6"/>
                        </w:rPr>
                        <w:t>Credit for the original study goes to the National Center for Health Statistics (NHANES).</w:t>
                      </w:r>
                    </w:p>
                    <w:p w14:paraId="7CA0D182" w14:textId="77777777" w:rsidR="00276DEB" w:rsidRPr="00276DEB" w:rsidRDefault="00276DEB" w:rsidP="00276DEB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A3D0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2FDE94" wp14:editId="2BA53493">
                <wp:simplePos x="0" y="0"/>
                <wp:positionH relativeFrom="column">
                  <wp:posOffset>43180</wp:posOffset>
                </wp:positionH>
                <wp:positionV relativeFrom="paragraph">
                  <wp:posOffset>510702</wp:posOffset>
                </wp:positionV>
                <wp:extent cx="6235065" cy="135191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5065" cy="1351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DA927C" w14:textId="77777777" w:rsidR="00276DEB" w:rsidRPr="00276DEB" w:rsidRDefault="00961F6F" w:rsidP="00276DEB">
                            <w:pPr>
                              <w:pStyle w:val="Heading1"/>
                              <w:rPr>
                                <w:color w:val="008B8B"/>
                              </w:rPr>
                            </w:pPr>
                            <w:r>
                              <w:rPr>
                                <w:color w:val="008B8B"/>
                              </w:rPr>
                              <w:t>Abstract</w:t>
                            </w:r>
                          </w:p>
                          <w:p w14:paraId="4F326A6D" w14:textId="77777777" w:rsidR="00276DEB" w:rsidRPr="00276DEB" w:rsidRDefault="002123C1" w:rsidP="00276DEB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 xml:space="preserve">Our team was interested in discovering what lifestyle choices are correlated to sleep disorders. </w:t>
                            </w:r>
                            <w:r w:rsidR="00107422">
                              <w:rPr>
                                <w:color w:val="595959" w:themeColor="text1" w:themeTint="A6"/>
                              </w:rPr>
                              <w:t xml:space="preserve">Leveraging available CDC data from </w:t>
                            </w:r>
                            <w:r w:rsidR="0084071A" w:rsidRPr="0084071A">
                              <w:rPr>
                                <w:color w:val="595959" w:themeColor="text1" w:themeTint="A6"/>
                              </w:rPr>
                              <w:t>2013-2014</w:t>
                            </w:r>
                            <w:r w:rsidR="00107422">
                              <w:rPr>
                                <w:color w:val="595959" w:themeColor="text1" w:themeTint="A6"/>
                              </w:rPr>
                              <w:t>, we were able to build a model that is a non-scientific predictor of a user’s potential to be diagnosed with a sleep disorder given certain health and lifestyle selections.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FDE94" id="Text Box 2" o:spid="_x0000_s1027" type="#_x0000_t202" style="position:absolute;margin-left:3.4pt;margin-top:40.2pt;width:490.95pt;height:106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" filled="f" stroked="f" strokeweight=".5pt">
                <v:textbox>
                  <w:txbxContent>
                    <w:p w14:paraId="0FDA927C" w14:textId="77777777" w:rsidR="00276DEB" w:rsidRPr="00276DEB" w:rsidRDefault="00961F6F" w:rsidP="00276DEB">
                      <w:pPr>
                        <w:pStyle w:val="Heading1"/>
                        <w:rPr>
                          <w:color w:val="008B8B"/>
                        </w:rPr>
                      </w:pPr>
                      <w:r>
                        <w:rPr>
                          <w:color w:val="008B8B"/>
                        </w:rPr>
                        <w:t>Abstract</w:t>
                      </w:r>
                    </w:p>
                    <w:p w14:paraId="4F326A6D" w14:textId="77777777" w:rsidR="00276DEB" w:rsidRPr="00276DEB" w:rsidRDefault="002123C1" w:rsidP="00276DEB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 xml:space="preserve">Our team was interested in discovering what lifestyle choices are correlated to sleep disorders. </w:t>
                      </w:r>
                      <w:r w:rsidR="00107422">
                        <w:rPr>
                          <w:color w:val="595959" w:themeColor="text1" w:themeTint="A6"/>
                        </w:rPr>
                        <w:t xml:space="preserve">Leveraging available CDC data from </w:t>
                      </w:r>
                      <w:r w:rsidR="0084071A" w:rsidRPr="0084071A">
                        <w:rPr>
                          <w:color w:val="595959" w:themeColor="text1" w:themeTint="A6"/>
                        </w:rPr>
                        <w:t>2013-2014</w:t>
                      </w:r>
                      <w:r w:rsidR="00107422">
                        <w:rPr>
                          <w:color w:val="595959" w:themeColor="text1" w:themeTint="A6"/>
                        </w:rPr>
                        <w:t>, we were able to build a model that is a non-scientific predictor of a user’s potential to be diagnosed with a sleep disorder given certain health and lifestyle selections.</w:t>
                      </w:r>
                    </w:p>
                  </w:txbxContent>
                </v:textbox>
              </v:shape>
            </w:pict>
          </mc:Fallback>
        </mc:AlternateContent>
      </w:r>
      <w:r w:rsidR="004A1A58">
        <w:rPr>
          <w:noProof/>
        </w:rPr>
        <mc:AlternateContent>
          <mc:Choice Requires="wps">
            <w:drawing>
              <wp:anchor distT="457200" distB="457200" distL="114300" distR="114300" simplePos="0" relativeHeight="251659264" behindDoc="1" locked="0" layoutInCell="1" allowOverlap="1" wp14:anchorId="2B540319" wp14:editId="7BDEA3BF">
                <wp:simplePos x="0" y="0"/>
                <wp:positionH relativeFrom="margin">
                  <wp:posOffset>-385445</wp:posOffset>
                </wp:positionH>
                <wp:positionV relativeFrom="margin">
                  <wp:posOffset>-303040</wp:posOffset>
                </wp:positionV>
                <wp:extent cx="7187565" cy="1005840"/>
                <wp:effectExtent l="0" t="0" r="635" b="0"/>
                <wp:wrapTopAndBottom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7565" cy="1005840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alphaModFix amt="80000"/>
                          </a:blip>
                          <a:srcRect/>
                          <a:stretch>
                            <a:fillRect t="-2846" b="-287574"/>
                          </a:stretch>
                        </a:blipFill>
                        <a:ln>
                          <a:noFill/>
                        </a:ln>
                        <a:effectLst>
                          <a:softEdge rad="127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FC3935" w14:textId="77777777" w:rsidR="00923A9E" w:rsidRPr="00EA5793" w:rsidRDefault="00723E0F" w:rsidP="00723E0F">
                            <w:pPr>
                              <w:pStyle w:val="Title"/>
                              <w:rPr>
                                <w:b/>
                                <w:color w:val="008B8B"/>
                                <w:sz w:val="52"/>
                                <w14:textOutline w14:w="3175" w14:cap="rnd" w14:cmpd="sng" w14:algn="ctr">
                                  <w14:solidFill>
                                    <w14:srgbClr w14:val="00008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A5793">
                              <w:rPr>
                                <w:b/>
                                <w:color w:val="008B8B"/>
                                <w:sz w:val="52"/>
                                <w14:textOutline w14:w="3175" w14:cap="rnd" w14:cmpd="sng" w14:algn="ctr">
                                  <w14:solidFill>
                                    <w14:srgbClr w14:val="00008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How does your lifestyle affect your sleep?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540319" id="Rectangle 1" o:spid="_x0000_s1028" style="position:absolute;margin-left:-30.35pt;margin-top:-23.85pt;width:565.95pt;height:79.2pt;z-index:-251657216;visibility:visible;mso-wrap-style:square;mso-width-percent:0;mso-height-percent:0;mso-wrap-distance-left:9pt;mso-wrap-distance-top:36pt;mso-wrap-distance-right:9pt;mso-wrap-distance-bottom:3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" stroked="f" strokeweight="2pt">
                <v:fill r:id="rId13" o:title="" opacity="52429f" recolor="t" rotate="t" type="frame"/>
                <v:textbox>
                  <w:txbxContent>
                    <w:p w14:paraId="44FC3935" w14:textId="77777777" w:rsidR="00923A9E" w:rsidRPr="00EA5793" w:rsidRDefault="00723E0F" w:rsidP="00723E0F">
                      <w:pPr>
                        <w:pStyle w:val="Title"/>
                        <w:rPr>
                          <w:b/>
                          <w:color w:val="008B8B"/>
                          <w:sz w:val="52"/>
                          <w14:textOutline w14:w="3175" w14:cap="rnd" w14:cmpd="sng" w14:algn="ctr">
                            <w14:solidFill>
                              <w14:srgbClr w14:val="00008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EA5793">
                        <w:rPr>
                          <w:b/>
                          <w:color w:val="008B8B"/>
                          <w:sz w:val="52"/>
                          <w14:textOutline w14:w="3175" w14:cap="rnd" w14:cmpd="sng" w14:algn="ctr">
                            <w14:solidFill>
                              <w14:srgbClr w14:val="000080"/>
                            </w14:solidFill>
                            <w14:prstDash w14:val="solid"/>
                            <w14:bevel/>
                          </w14:textOutline>
                        </w:rPr>
                        <w:t>How does your lifestyle affect your sleep?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</w:p>
    <w:p w14:paraId="1D671A61" w14:textId="5AE171E0" w:rsidR="0027199B" w:rsidRDefault="00A724B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1E3A0C" wp14:editId="7B61EF35">
                <wp:simplePos x="0" y="0"/>
                <wp:positionH relativeFrom="column">
                  <wp:posOffset>-205105</wp:posOffset>
                </wp:positionH>
                <wp:positionV relativeFrom="paragraph">
                  <wp:posOffset>96047</wp:posOffset>
                </wp:positionV>
                <wp:extent cx="6817995" cy="0"/>
                <wp:effectExtent l="0" t="0" r="1905" b="127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17995" cy="0"/>
                        </a:xfrm>
                        <a:prstGeom prst="line">
                          <a:avLst/>
                        </a:prstGeom>
                        <a:ln w="12700" cmpd="thickThin">
                          <a:solidFill>
                            <a:schemeClr val="bg1">
                              <a:lumMod val="65000"/>
                              <a:alpha val="80000"/>
                            </a:schemeClr>
                          </a:solidFill>
                          <a:prstDash val="dashDot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799A4D" id="Straight Connector 10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6.15pt,7.55pt" to="520.7pt,7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" strokecolor="#a5a5a5 [2092]" strokeweight="1pt">
                <v:stroke dashstyle="dashDot" opacity="52428f" linestyle="thickThin"/>
              </v:line>
            </w:pict>
          </mc:Fallback>
        </mc:AlternateContent>
      </w:r>
    </w:p>
    <w:p w14:paraId="1A1D2884" w14:textId="593E9F45" w:rsidR="0027199B" w:rsidRPr="0027199B" w:rsidRDefault="00C24457" w:rsidP="0027199B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3BCFCF" wp14:editId="447C0216">
                <wp:simplePos x="0" y="0"/>
                <wp:positionH relativeFrom="column">
                  <wp:posOffset>3279618</wp:posOffset>
                </wp:positionH>
                <wp:positionV relativeFrom="paragraph">
                  <wp:posOffset>284324</wp:posOffset>
                </wp:positionV>
                <wp:extent cx="3258185" cy="2372008"/>
                <wp:effectExtent l="0" t="0" r="5715" b="31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8185" cy="23720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6FD04B" w14:textId="77777777" w:rsidR="00276DEB" w:rsidRPr="00276DEB" w:rsidRDefault="00276DEB" w:rsidP="00276DEB">
                            <w:pPr>
                              <w:pStyle w:val="Heading1"/>
                              <w:rPr>
                                <w:color w:val="008B8B"/>
                              </w:rPr>
                            </w:pPr>
                            <w:r>
                              <w:rPr>
                                <w:color w:val="008B8B"/>
                              </w:rPr>
                              <w:t>Building the Model</w:t>
                            </w:r>
                          </w:p>
                          <w:p w14:paraId="6196B565" w14:textId="3FE97159" w:rsidR="00276DEB" w:rsidRPr="00276DEB" w:rsidRDefault="00891C83" w:rsidP="00276DEB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 xml:space="preserve">The team leveraged functions from the </w:t>
                            </w:r>
                            <w:proofErr w:type="spellStart"/>
                            <w:r w:rsidR="00157FD8">
                              <w:rPr>
                                <w:color w:val="595959" w:themeColor="text1" w:themeTint="A6"/>
                              </w:rPr>
                              <w:t>scikit</w:t>
                            </w:r>
                            <w:proofErr w:type="spellEnd"/>
                            <w:r w:rsidR="00157FD8">
                              <w:rPr>
                                <w:color w:val="595959" w:themeColor="text1" w:themeTint="A6"/>
                              </w:rPr>
                              <w:t>-</w:t>
                            </w:r>
                            <w:r w:rsidR="0026384A">
                              <w:rPr>
                                <w:color w:val="595959" w:themeColor="text1" w:themeTint="A6"/>
                              </w:rPr>
                              <w:t>l</w:t>
                            </w:r>
                            <w:r>
                              <w:rPr>
                                <w:color w:val="595959" w:themeColor="text1" w:themeTint="A6"/>
                              </w:rPr>
                              <w:t>earn and SciPy libraries in Python</w:t>
                            </w:r>
                            <w:r w:rsidR="0026384A">
                              <w:rPr>
                                <w:color w:val="595959" w:themeColor="text1" w:themeTint="A6"/>
                              </w:rPr>
                              <w:t>.</w:t>
                            </w:r>
                            <w:r>
                              <w:rPr>
                                <w:color w:val="595959" w:themeColor="text1" w:themeTint="A6"/>
                              </w:rPr>
                              <w:t xml:space="preserve"> </w:t>
                            </w:r>
                            <w:r w:rsidR="0026384A">
                              <w:rPr>
                                <w:color w:val="595959" w:themeColor="text1" w:themeTint="A6"/>
                              </w:rPr>
                              <w:t>In addition,</w:t>
                            </w:r>
                            <w:r>
                              <w:rPr>
                                <w:color w:val="595959" w:themeColor="text1" w:themeTint="A6"/>
                              </w:rPr>
                              <w:t xml:space="preserve"> for our feature selection we used </w:t>
                            </w:r>
                            <w:proofErr w:type="spellStart"/>
                            <w:r>
                              <w:rPr>
                                <w:color w:val="595959" w:themeColor="text1" w:themeTint="A6"/>
                              </w:rPr>
                              <w:t>SelectKBest</w:t>
                            </w:r>
                            <w:proofErr w:type="spellEnd"/>
                            <w:r>
                              <w:rPr>
                                <w:color w:val="595959" w:themeColor="text1" w:themeTint="A6"/>
                              </w:rPr>
                              <w:t xml:space="preserve">, which conducted an ANOVA-like analysis on the data to aid in selecting the top fifteen (15) features. These features were then transformed and input into a sparse matrix. </w:t>
                            </w:r>
                            <w:r>
                              <w:rPr>
                                <w:color w:val="595959" w:themeColor="text1" w:themeTint="A6"/>
                              </w:rPr>
                              <w:t xml:space="preserve">We used the logistic regression model from the </w:t>
                            </w:r>
                            <w:proofErr w:type="spellStart"/>
                            <w:r w:rsidR="00157FD8">
                              <w:rPr>
                                <w:color w:val="595959" w:themeColor="text1" w:themeTint="A6"/>
                              </w:rPr>
                              <w:t>scikit</w:t>
                            </w:r>
                            <w:proofErr w:type="spellEnd"/>
                            <w:r w:rsidR="00157FD8">
                              <w:rPr>
                                <w:color w:val="595959" w:themeColor="text1" w:themeTint="A6"/>
                              </w:rPr>
                              <w:t>-learn l</w:t>
                            </w:r>
                            <w:r>
                              <w:rPr>
                                <w:color w:val="595959" w:themeColor="text1" w:themeTint="A6"/>
                              </w:rPr>
                              <w:t>inear</w:t>
                            </w:r>
                            <w:r w:rsidR="00157FD8">
                              <w:rPr>
                                <w:color w:val="595959" w:themeColor="text1" w:themeTint="A6"/>
                              </w:rPr>
                              <w:t xml:space="preserve"> m</w:t>
                            </w:r>
                            <w:bookmarkStart w:id="0" w:name="_GoBack"/>
                            <w:bookmarkEnd w:id="0"/>
                            <w:r>
                              <w:rPr>
                                <w:color w:val="595959" w:themeColor="text1" w:themeTint="A6"/>
                              </w:rPr>
                              <w:t xml:space="preserve">odel library. We fit our model to our sparse data matrix using the fifteen (15) features.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BCFCF" id="Text Box 7" o:spid="_x0000_s1029" type="#_x0000_t202" style="position:absolute;margin-left:258.25pt;margin-top:22.4pt;width:256.55pt;height:186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" fillcolor="white [3201]" stroked="f" strokeweight=".5pt">
                <v:textbox>
                  <w:txbxContent>
                    <w:p w14:paraId="496FD04B" w14:textId="77777777" w:rsidR="00276DEB" w:rsidRPr="00276DEB" w:rsidRDefault="00276DEB" w:rsidP="00276DEB">
                      <w:pPr>
                        <w:pStyle w:val="Heading1"/>
                        <w:rPr>
                          <w:color w:val="008B8B"/>
                        </w:rPr>
                      </w:pPr>
                      <w:r>
                        <w:rPr>
                          <w:color w:val="008B8B"/>
                        </w:rPr>
                        <w:t>Building the Model</w:t>
                      </w:r>
                    </w:p>
                    <w:p w14:paraId="6196B565" w14:textId="3FE97159" w:rsidR="00276DEB" w:rsidRPr="00276DEB" w:rsidRDefault="00891C83" w:rsidP="00276DEB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 xml:space="preserve">The team leveraged functions from the </w:t>
                      </w:r>
                      <w:proofErr w:type="spellStart"/>
                      <w:r w:rsidR="00157FD8">
                        <w:rPr>
                          <w:color w:val="595959" w:themeColor="text1" w:themeTint="A6"/>
                        </w:rPr>
                        <w:t>scikit</w:t>
                      </w:r>
                      <w:proofErr w:type="spellEnd"/>
                      <w:r w:rsidR="00157FD8">
                        <w:rPr>
                          <w:color w:val="595959" w:themeColor="text1" w:themeTint="A6"/>
                        </w:rPr>
                        <w:t>-</w:t>
                      </w:r>
                      <w:r w:rsidR="0026384A">
                        <w:rPr>
                          <w:color w:val="595959" w:themeColor="text1" w:themeTint="A6"/>
                        </w:rPr>
                        <w:t>l</w:t>
                      </w:r>
                      <w:r>
                        <w:rPr>
                          <w:color w:val="595959" w:themeColor="text1" w:themeTint="A6"/>
                        </w:rPr>
                        <w:t>earn and SciPy libraries in Python</w:t>
                      </w:r>
                      <w:r w:rsidR="0026384A">
                        <w:rPr>
                          <w:color w:val="595959" w:themeColor="text1" w:themeTint="A6"/>
                        </w:rPr>
                        <w:t>.</w:t>
                      </w:r>
                      <w:r>
                        <w:rPr>
                          <w:color w:val="595959" w:themeColor="text1" w:themeTint="A6"/>
                        </w:rPr>
                        <w:t xml:space="preserve"> </w:t>
                      </w:r>
                      <w:r w:rsidR="0026384A">
                        <w:rPr>
                          <w:color w:val="595959" w:themeColor="text1" w:themeTint="A6"/>
                        </w:rPr>
                        <w:t>In addition,</w:t>
                      </w:r>
                      <w:r>
                        <w:rPr>
                          <w:color w:val="595959" w:themeColor="text1" w:themeTint="A6"/>
                        </w:rPr>
                        <w:t xml:space="preserve"> for our feature selection we used </w:t>
                      </w:r>
                      <w:proofErr w:type="spellStart"/>
                      <w:r>
                        <w:rPr>
                          <w:color w:val="595959" w:themeColor="text1" w:themeTint="A6"/>
                        </w:rPr>
                        <w:t>SelectKBest</w:t>
                      </w:r>
                      <w:proofErr w:type="spellEnd"/>
                      <w:r>
                        <w:rPr>
                          <w:color w:val="595959" w:themeColor="text1" w:themeTint="A6"/>
                        </w:rPr>
                        <w:t xml:space="preserve">, which conducted an ANOVA-like analysis on the data to aid in selecting the top fifteen (15) features. These features were then transformed and input into a sparse matrix. </w:t>
                      </w:r>
                      <w:r>
                        <w:rPr>
                          <w:color w:val="595959" w:themeColor="text1" w:themeTint="A6"/>
                        </w:rPr>
                        <w:t xml:space="preserve">We used the logistic regression model from the </w:t>
                      </w:r>
                      <w:proofErr w:type="spellStart"/>
                      <w:r w:rsidR="00157FD8">
                        <w:rPr>
                          <w:color w:val="595959" w:themeColor="text1" w:themeTint="A6"/>
                        </w:rPr>
                        <w:t>scikit</w:t>
                      </w:r>
                      <w:proofErr w:type="spellEnd"/>
                      <w:r w:rsidR="00157FD8">
                        <w:rPr>
                          <w:color w:val="595959" w:themeColor="text1" w:themeTint="A6"/>
                        </w:rPr>
                        <w:t>-learn l</w:t>
                      </w:r>
                      <w:r>
                        <w:rPr>
                          <w:color w:val="595959" w:themeColor="text1" w:themeTint="A6"/>
                        </w:rPr>
                        <w:t>inear</w:t>
                      </w:r>
                      <w:r w:rsidR="00157FD8">
                        <w:rPr>
                          <w:color w:val="595959" w:themeColor="text1" w:themeTint="A6"/>
                        </w:rPr>
                        <w:t xml:space="preserve"> m</w:t>
                      </w:r>
                      <w:bookmarkStart w:id="1" w:name="_GoBack"/>
                      <w:bookmarkEnd w:id="1"/>
                      <w:r>
                        <w:rPr>
                          <w:color w:val="595959" w:themeColor="text1" w:themeTint="A6"/>
                        </w:rPr>
                        <w:t xml:space="preserve">odel library. We fit our model to our sparse data matrix using the fifteen (15) features. </w:t>
                      </w:r>
                    </w:p>
                  </w:txbxContent>
                </v:textbox>
              </v:shape>
            </w:pict>
          </mc:Fallback>
        </mc:AlternateContent>
      </w:r>
      <w:r w:rsidR="00DD025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552B36" wp14:editId="5E736880">
                <wp:simplePos x="0" y="0"/>
                <wp:positionH relativeFrom="column">
                  <wp:posOffset>3280144</wp:posOffset>
                </wp:positionH>
                <wp:positionV relativeFrom="paragraph">
                  <wp:posOffset>50933</wp:posOffset>
                </wp:positionV>
                <wp:extent cx="3258185" cy="542260"/>
                <wp:effectExtent l="0" t="0" r="5715" b="444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8185" cy="54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6ED6E7" w14:textId="4ADD9D6F" w:rsidR="00DD0252" w:rsidRPr="00276DEB" w:rsidRDefault="00C24457" w:rsidP="00DD0252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>This CSV file was now ready to feed both the Tableau data visualizations as well as build the model.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52B36" id="Text Box 17" o:spid="_x0000_s1030" type="#_x0000_t202" style="position:absolute;margin-left:258.3pt;margin-top:4pt;width:256.55pt;height:42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" fillcolor="white [3201]" stroked="f" strokeweight=".5pt">
                <v:textbox>
                  <w:txbxContent>
                    <w:p w14:paraId="736ED6E7" w14:textId="4ADD9D6F" w:rsidR="00DD0252" w:rsidRPr="00276DEB" w:rsidRDefault="00C24457" w:rsidP="00DD0252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>This CSV file was now ready to feed both the Tableau data visualizations as well as build the model.</w:t>
                      </w:r>
                    </w:p>
                  </w:txbxContent>
                </v:textbox>
              </v:shape>
            </w:pict>
          </mc:Fallback>
        </mc:AlternateContent>
      </w:r>
    </w:p>
    <w:p w14:paraId="296FCF6D" w14:textId="4A540061" w:rsidR="0027199B" w:rsidRPr="0027199B" w:rsidRDefault="0027199B" w:rsidP="0027199B"/>
    <w:p w14:paraId="4BB65DBE" w14:textId="09CE22DD" w:rsidR="0027199B" w:rsidRPr="0027199B" w:rsidRDefault="0027199B" w:rsidP="0027199B"/>
    <w:p w14:paraId="154B66E8" w14:textId="273E1ECA" w:rsidR="0027199B" w:rsidRPr="0027199B" w:rsidRDefault="0027199B" w:rsidP="0027199B"/>
    <w:p w14:paraId="039EB4A3" w14:textId="5F018B01" w:rsidR="0027199B" w:rsidRPr="0027199B" w:rsidRDefault="0027199B" w:rsidP="0027199B"/>
    <w:p w14:paraId="4659A933" w14:textId="003D2C45" w:rsidR="0027199B" w:rsidRPr="0027199B" w:rsidRDefault="0027199B" w:rsidP="0027199B"/>
    <w:p w14:paraId="02F24D3C" w14:textId="0F60C23E" w:rsidR="0027199B" w:rsidRPr="0027199B" w:rsidRDefault="00A724B9" w:rsidP="0027199B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0ECCC1" wp14:editId="75486920">
                <wp:simplePos x="0" y="0"/>
                <wp:positionH relativeFrom="column">
                  <wp:posOffset>-228600</wp:posOffset>
                </wp:positionH>
                <wp:positionV relativeFrom="paragraph">
                  <wp:posOffset>148428</wp:posOffset>
                </wp:positionV>
                <wp:extent cx="3258185" cy="4429760"/>
                <wp:effectExtent l="0" t="0" r="5715" b="25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8185" cy="4429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C9F6CE" w14:textId="7A8C8278" w:rsidR="00961F6F" w:rsidRPr="00276DEB" w:rsidRDefault="00F9662B" w:rsidP="00961F6F">
                            <w:pPr>
                              <w:pStyle w:val="Heading1"/>
                              <w:rPr>
                                <w:color w:val="008B8B"/>
                              </w:rPr>
                            </w:pPr>
                            <w:r>
                              <w:rPr>
                                <w:color w:val="008B8B"/>
                              </w:rPr>
                              <w:t xml:space="preserve">ETL </w:t>
                            </w:r>
                            <w:r w:rsidR="00961F6F">
                              <w:rPr>
                                <w:color w:val="008B8B"/>
                              </w:rPr>
                              <w:t>Approach</w:t>
                            </w:r>
                          </w:p>
                          <w:p w14:paraId="780E2236" w14:textId="12671D09" w:rsidR="001000F1" w:rsidRDefault="0084071A" w:rsidP="00961F6F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 xml:space="preserve">We approached the dataset with one goal in mind: determine which </w:t>
                            </w:r>
                            <w:r w:rsidR="001000F1">
                              <w:rPr>
                                <w:color w:val="595959" w:themeColor="text1" w:themeTint="A6"/>
                              </w:rPr>
                              <w:t xml:space="preserve">of the chosen </w:t>
                            </w:r>
                            <w:r>
                              <w:rPr>
                                <w:color w:val="595959" w:themeColor="text1" w:themeTint="A6"/>
                              </w:rPr>
                              <w:t>factors we selected correlated to a patient’s diagnosis of a</w:t>
                            </w:r>
                            <w:r w:rsidR="00747871">
                              <w:rPr>
                                <w:color w:val="595959" w:themeColor="text1" w:themeTint="A6"/>
                              </w:rPr>
                              <w:t>n</w:t>
                            </w:r>
                            <w:r>
                              <w:rPr>
                                <w:color w:val="595959" w:themeColor="text1" w:themeTint="A6"/>
                              </w:rPr>
                              <w:t xml:space="preserve"> unspecified sleep disorder.</w:t>
                            </w:r>
                          </w:p>
                          <w:p w14:paraId="514368AD" w14:textId="09EB9894" w:rsidR="00961F6F" w:rsidRDefault="001000F1" w:rsidP="00961F6F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 xml:space="preserve">Within those seven (7) files, there were 3,588 distinct measures. </w:t>
                            </w:r>
                            <w:r w:rsidR="00A724B9">
                              <w:rPr>
                                <w:color w:val="595959" w:themeColor="text1" w:themeTint="A6"/>
                              </w:rPr>
                              <w:t>The team systematically reviewed each measure to reduce the list to</w:t>
                            </w:r>
                            <w:r>
                              <w:rPr>
                                <w:color w:val="595959" w:themeColor="text1" w:themeTint="A6"/>
                              </w:rPr>
                              <w:t xml:space="preserve"> 47 key indicators across six (6) categories:</w:t>
                            </w:r>
                          </w:p>
                          <w:p w14:paraId="2213A6D1" w14:textId="77777777" w:rsidR="001000F1" w:rsidRDefault="001000F1" w:rsidP="001000F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>Demographics</w:t>
                            </w:r>
                          </w:p>
                          <w:p w14:paraId="66F35DF7" w14:textId="77777777" w:rsidR="001000F1" w:rsidRDefault="001000F1" w:rsidP="001000F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>Diet &amp; Exercise</w:t>
                            </w:r>
                          </w:p>
                          <w:p w14:paraId="2168B5DB" w14:textId="77777777" w:rsidR="001000F1" w:rsidRDefault="001000F1" w:rsidP="001000F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>Drug and Alcohol Use</w:t>
                            </w:r>
                          </w:p>
                          <w:p w14:paraId="49156654" w14:textId="77777777" w:rsidR="001000F1" w:rsidRDefault="001000F1" w:rsidP="001000F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>Financial Status</w:t>
                            </w:r>
                          </w:p>
                          <w:p w14:paraId="55038133" w14:textId="77777777" w:rsidR="001000F1" w:rsidRDefault="001000F1" w:rsidP="001000F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>Sleep Habits</w:t>
                            </w:r>
                          </w:p>
                          <w:p w14:paraId="028075D2" w14:textId="77777777" w:rsidR="001000F1" w:rsidRDefault="001000F1" w:rsidP="001000F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>Social-Emotional</w:t>
                            </w:r>
                          </w:p>
                          <w:p w14:paraId="1534A92C" w14:textId="3308D87C" w:rsidR="00632496" w:rsidRPr="00632496" w:rsidRDefault="00F359B1" w:rsidP="00632496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>Subsequently</w:t>
                            </w:r>
                            <w:r w:rsidR="00FE0317">
                              <w:rPr>
                                <w:color w:val="595959" w:themeColor="text1" w:themeTint="A6"/>
                              </w:rPr>
                              <w:t xml:space="preserve">, </w:t>
                            </w:r>
                            <w:r w:rsidR="00297E1D">
                              <w:rPr>
                                <w:color w:val="595959" w:themeColor="text1" w:themeTint="A6"/>
                              </w:rPr>
                              <w:t>those 47 key factors were used to find the appropriate subset that created a statistically viable model</w:t>
                            </w:r>
                            <w:r w:rsidR="0081232B">
                              <w:rPr>
                                <w:color w:val="595959" w:themeColor="text1" w:themeTint="A6"/>
                              </w:rPr>
                              <w:t>.</w:t>
                            </w:r>
                            <w:r w:rsidR="00C24457">
                              <w:rPr>
                                <w:color w:val="595959" w:themeColor="text1" w:themeTint="A6"/>
                              </w:rPr>
                              <w:t xml:space="preserve"> Likewise, the data from those seven (7) disparate files were combined into a master CSV file.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ECCC1" id="Text Box 8" o:spid="_x0000_s1031" type="#_x0000_t202" style="position:absolute;margin-left:-18pt;margin-top:11.7pt;width:256.55pt;height:348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" fillcolor="white [3201]" stroked="f" strokeweight=".5pt">
                <v:textbox>
                  <w:txbxContent>
                    <w:p w14:paraId="6DC9F6CE" w14:textId="7A8C8278" w:rsidR="00961F6F" w:rsidRPr="00276DEB" w:rsidRDefault="00F9662B" w:rsidP="00961F6F">
                      <w:pPr>
                        <w:pStyle w:val="Heading1"/>
                        <w:rPr>
                          <w:color w:val="008B8B"/>
                        </w:rPr>
                      </w:pPr>
                      <w:r>
                        <w:rPr>
                          <w:color w:val="008B8B"/>
                        </w:rPr>
                        <w:t xml:space="preserve">ETL </w:t>
                      </w:r>
                      <w:r w:rsidR="00961F6F">
                        <w:rPr>
                          <w:color w:val="008B8B"/>
                        </w:rPr>
                        <w:t>Approach</w:t>
                      </w:r>
                    </w:p>
                    <w:p w14:paraId="780E2236" w14:textId="12671D09" w:rsidR="001000F1" w:rsidRDefault="0084071A" w:rsidP="00961F6F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 xml:space="preserve">We approached the dataset with one goal in mind: determine which </w:t>
                      </w:r>
                      <w:r w:rsidR="001000F1">
                        <w:rPr>
                          <w:color w:val="595959" w:themeColor="text1" w:themeTint="A6"/>
                        </w:rPr>
                        <w:t xml:space="preserve">of the chosen </w:t>
                      </w:r>
                      <w:r>
                        <w:rPr>
                          <w:color w:val="595959" w:themeColor="text1" w:themeTint="A6"/>
                        </w:rPr>
                        <w:t>factors we selected correlated to a patient’s diagnosis of a</w:t>
                      </w:r>
                      <w:r w:rsidR="00747871">
                        <w:rPr>
                          <w:color w:val="595959" w:themeColor="text1" w:themeTint="A6"/>
                        </w:rPr>
                        <w:t>n</w:t>
                      </w:r>
                      <w:r>
                        <w:rPr>
                          <w:color w:val="595959" w:themeColor="text1" w:themeTint="A6"/>
                        </w:rPr>
                        <w:t xml:space="preserve"> unspecified sleep disorder.</w:t>
                      </w:r>
                    </w:p>
                    <w:p w14:paraId="514368AD" w14:textId="09EB9894" w:rsidR="00961F6F" w:rsidRDefault="001000F1" w:rsidP="00961F6F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 xml:space="preserve">Within those seven (7) files, there were 3,588 distinct measures. </w:t>
                      </w:r>
                      <w:r w:rsidR="00A724B9">
                        <w:rPr>
                          <w:color w:val="595959" w:themeColor="text1" w:themeTint="A6"/>
                        </w:rPr>
                        <w:t>The team systematically reviewed each measure to reduce the list to</w:t>
                      </w:r>
                      <w:r>
                        <w:rPr>
                          <w:color w:val="595959" w:themeColor="text1" w:themeTint="A6"/>
                        </w:rPr>
                        <w:t xml:space="preserve"> 47 key indicators across six (6) categories:</w:t>
                      </w:r>
                    </w:p>
                    <w:p w14:paraId="2213A6D1" w14:textId="77777777" w:rsidR="001000F1" w:rsidRDefault="001000F1" w:rsidP="001000F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>Demographics</w:t>
                      </w:r>
                    </w:p>
                    <w:p w14:paraId="66F35DF7" w14:textId="77777777" w:rsidR="001000F1" w:rsidRDefault="001000F1" w:rsidP="001000F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>Diet &amp; Exercise</w:t>
                      </w:r>
                    </w:p>
                    <w:p w14:paraId="2168B5DB" w14:textId="77777777" w:rsidR="001000F1" w:rsidRDefault="001000F1" w:rsidP="001000F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>Drug and Alcohol Use</w:t>
                      </w:r>
                    </w:p>
                    <w:p w14:paraId="49156654" w14:textId="77777777" w:rsidR="001000F1" w:rsidRDefault="001000F1" w:rsidP="001000F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>Financial Status</w:t>
                      </w:r>
                    </w:p>
                    <w:p w14:paraId="55038133" w14:textId="77777777" w:rsidR="001000F1" w:rsidRDefault="001000F1" w:rsidP="001000F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>Sleep Habits</w:t>
                      </w:r>
                    </w:p>
                    <w:p w14:paraId="028075D2" w14:textId="77777777" w:rsidR="001000F1" w:rsidRDefault="001000F1" w:rsidP="001000F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>Social-Emotional</w:t>
                      </w:r>
                    </w:p>
                    <w:p w14:paraId="1534A92C" w14:textId="3308D87C" w:rsidR="00632496" w:rsidRPr="00632496" w:rsidRDefault="00F359B1" w:rsidP="00632496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>Subsequently</w:t>
                      </w:r>
                      <w:r w:rsidR="00FE0317">
                        <w:rPr>
                          <w:color w:val="595959" w:themeColor="text1" w:themeTint="A6"/>
                        </w:rPr>
                        <w:t xml:space="preserve">, </w:t>
                      </w:r>
                      <w:r w:rsidR="00297E1D">
                        <w:rPr>
                          <w:color w:val="595959" w:themeColor="text1" w:themeTint="A6"/>
                        </w:rPr>
                        <w:t>those 47 key factors were used to find the appropriate subset that created a statistically viable model</w:t>
                      </w:r>
                      <w:r w:rsidR="0081232B">
                        <w:rPr>
                          <w:color w:val="595959" w:themeColor="text1" w:themeTint="A6"/>
                        </w:rPr>
                        <w:t>.</w:t>
                      </w:r>
                      <w:r w:rsidR="00C24457">
                        <w:rPr>
                          <w:color w:val="595959" w:themeColor="text1" w:themeTint="A6"/>
                        </w:rPr>
                        <w:t xml:space="preserve"> Likewise, the data from those seven (7) disparate files were combined into a master CSV file.</w:t>
                      </w:r>
                    </w:p>
                  </w:txbxContent>
                </v:textbox>
              </v:shape>
            </w:pict>
          </mc:Fallback>
        </mc:AlternateContent>
      </w:r>
    </w:p>
    <w:p w14:paraId="528977C1" w14:textId="4764FDB5" w:rsidR="0027199B" w:rsidRPr="0027199B" w:rsidRDefault="0027199B" w:rsidP="0027199B"/>
    <w:p w14:paraId="43761F02" w14:textId="640ADFBE" w:rsidR="0027199B" w:rsidRPr="0027199B" w:rsidRDefault="00891C83" w:rsidP="0027199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9DB94D" wp14:editId="5C53D816">
                <wp:simplePos x="0" y="0"/>
                <wp:positionH relativeFrom="column">
                  <wp:posOffset>3279618</wp:posOffset>
                </wp:positionH>
                <wp:positionV relativeFrom="paragraph">
                  <wp:posOffset>25740</wp:posOffset>
                </wp:positionV>
                <wp:extent cx="3258185" cy="3940872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8185" cy="39408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9668B7" w14:textId="1375007E" w:rsidR="00982BF1" w:rsidRPr="00276DEB" w:rsidRDefault="00982BF1" w:rsidP="00982BF1">
                            <w:pPr>
                              <w:pStyle w:val="Heading1"/>
                              <w:rPr>
                                <w:color w:val="008B8B"/>
                              </w:rPr>
                            </w:pPr>
                            <w:r>
                              <w:rPr>
                                <w:color w:val="008B8B"/>
                              </w:rPr>
                              <w:t>Analysis and Results</w:t>
                            </w:r>
                          </w:p>
                          <w:p w14:paraId="353C167D" w14:textId="78454877" w:rsidR="00982BF1" w:rsidRDefault="00982BF1" w:rsidP="00982BF1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>Using our model, we determined</w:t>
                            </w:r>
                            <w:r w:rsidR="00797749">
                              <w:rPr>
                                <w:color w:val="595959" w:themeColor="text1" w:themeTint="A6"/>
                              </w:rPr>
                              <w:t xml:space="preserve"> fifteen</w:t>
                            </w:r>
                            <w:r>
                              <w:rPr>
                                <w:color w:val="595959" w:themeColor="text1" w:themeTint="A6"/>
                              </w:rPr>
                              <w:t xml:space="preserve"> </w:t>
                            </w:r>
                            <w:r w:rsidR="00797749">
                              <w:rPr>
                                <w:color w:val="595959" w:themeColor="text1" w:themeTint="A6"/>
                              </w:rPr>
                              <w:t>(</w:t>
                            </w:r>
                            <w:r>
                              <w:rPr>
                                <w:color w:val="595959" w:themeColor="text1" w:themeTint="A6"/>
                              </w:rPr>
                              <w:t>15</w:t>
                            </w:r>
                            <w:r w:rsidR="00797749">
                              <w:rPr>
                                <w:color w:val="595959" w:themeColor="text1" w:themeTint="A6"/>
                              </w:rPr>
                              <w:t>)</w:t>
                            </w:r>
                            <w:r>
                              <w:rPr>
                                <w:color w:val="595959" w:themeColor="text1" w:themeTint="A6"/>
                              </w:rPr>
                              <w:t xml:space="preserve"> critical factors used to determine a user’s propensity to be diagnosed with a sleep disorder. These </w:t>
                            </w:r>
                            <w:r w:rsidR="00797749">
                              <w:rPr>
                                <w:color w:val="595959" w:themeColor="text1" w:themeTint="A6"/>
                              </w:rPr>
                              <w:t>fifteen (</w:t>
                            </w:r>
                            <w:r>
                              <w:rPr>
                                <w:color w:val="595959" w:themeColor="text1" w:themeTint="A6"/>
                              </w:rPr>
                              <w:t>15</w:t>
                            </w:r>
                            <w:r w:rsidR="00797749">
                              <w:rPr>
                                <w:color w:val="595959" w:themeColor="text1" w:themeTint="A6"/>
                              </w:rPr>
                              <w:t>)</w:t>
                            </w:r>
                            <w:r>
                              <w:rPr>
                                <w:color w:val="595959" w:themeColor="text1" w:themeTint="A6"/>
                              </w:rPr>
                              <w:t xml:space="preserve"> factors come from the areas of demographics, financial status, sleep habits, and social-emotional information.</w:t>
                            </w:r>
                          </w:p>
                          <w:p w14:paraId="732013C8" w14:textId="43426FAB" w:rsidR="00982BF1" w:rsidRDefault="00982BF1" w:rsidP="00982BF1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 xml:space="preserve">As a result, a user can complete the questionnaire and receive a </w:t>
                            </w:r>
                            <w:r w:rsidR="00222BD1">
                              <w:rPr>
                                <w:color w:val="595959" w:themeColor="text1" w:themeTint="A6"/>
                              </w:rPr>
                              <w:t xml:space="preserve">diagnosis </w:t>
                            </w:r>
                            <w:r>
                              <w:rPr>
                                <w:color w:val="595959" w:themeColor="text1" w:themeTint="A6"/>
                              </w:rPr>
                              <w:t>prediction with a 7</w:t>
                            </w:r>
                            <w:r w:rsidR="00891C83">
                              <w:rPr>
                                <w:color w:val="595959" w:themeColor="text1" w:themeTint="A6"/>
                              </w:rPr>
                              <w:t>7</w:t>
                            </w:r>
                            <w:r>
                              <w:rPr>
                                <w:color w:val="595959" w:themeColor="text1" w:themeTint="A6"/>
                              </w:rPr>
                              <w:t xml:space="preserve">% </w:t>
                            </w:r>
                            <w:r w:rsidR="00891C83">
                              <w:rPr>
                                <w:color w:val="595959" w:themeColor="text1" w:themeTint="A6"/>
                              </w:rPr>
                              <w:t>precision</w:t>
                            </w:r>
                            <w:r>
                              <w:rPr>
                                <w:color w:val="595959" w:themeColor="text1" w:themeTint="A6"/>
                              </w:rPr>
                              <w:t xml:space="preserve"> </w:t>
                            </w:r>
                            <w:r w:rsidR="00891C83">
                              <w:rPr>
                                <w:color w:val="595959" w:themeColor="text1" w:themeTint="A6"/>
                              </w:rPr>
                              <w:t>value</w:t>
                            </w:r>
                            <w:r w:rsidR="006D0F2C">
                              <w:rPr>
                                <w:color w:val="595959" w:themeColor="text1" w:themeTint="A6"/>
                              </w:rPr>
                              <w:t xml:space="preserve"> and a recall of 78%.</w:t>
                            </w:r>
                            <w:r w:rsidR="00802AE5">
                              <w:rPr>
                                <w:color w:val="595959" w:themeColor="text1" w:themeTint="A6"/>
                              </w:rPr>
                              <w:t xml:space="preserve"> An interesting </w:t>
                            </w:r>
                            <w:r w:rsidR="00B90945">
                              <w:rPr>
                                <w:color w:val="595959" w:themeColor="text1" w:themeTint="A6"/>
                              </w:rPr>
                              <w:t xml:space="preserve">aspect of our model is that the recall for a positive </w:t>
                            </w:r>
                            <w:r w:rsidR="00CC5E80">
                              <w:rPr>
                                <w:color w:val="595959" w:themeColor="text1" w:themeTint="A6"/>
                              </w:rPr>
                              <w:t>response is 25%, meaning that the model is not as good at predicting a positive diagnosis as it is a negative diagnosis (recall of 96%)</w:t>
                            </w:r>
                            <w:r w:rsidR="00802AE5">
                              <w:rPr>
                                <w:color w:val="595959" w:themeColor="text1" w:themeTint="A6"/>
                              </w:rPr>
                              <w:t>.</w:t>
                            </w:r>
                          </w:p>
                          <w:p w14:paraId="4A2762DE" w14:textId="0DFA7F7A" w:rsidR="00A65163" w:rsidRPr="00276DEB" w:rsidRDefault="00A65163" w:rsidP="00982BF1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>One additional feature of the model that is worth mentioning: it is scalable and could be easily modified for any other set of variables from the large dataset.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DB94D" id="Text Box 12" o:spid="_x0000_s1032" type="#_x0000_t202" style="position:absolute;margin-left:258.25pt;margin-top:2.05pt;width:256.55pt;height:310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" filled="f" stroked="f" strokeweight=".5pt">
                <v:textbox>
                  <w:txbxContent>
                    <w:p w14:paraId="509668B7" w14:textId="1375007E" w:rsidR="00982BF1" w:rsidRPr="00276DEB" w:rsidRDefault="00982BF1" w:rsidP="00982BF1">
                      <w:pPr>
                        <w:pStyle w:val="Heading1"/>
                        <w:rPr>
                          <w:color w:val="008B8B"/>
                        </w:rPr>
                      </w:pPr>
                      <w:r>
                        <w:rPr>
                          <w:color w:val="008B8B"/>
                        </w:rPr>
                        <w:t>Analysis and Results</w:t>
                      </w:r>
                    </w:p>
                    <w:p w14:paraId="353C167D" w14:textId="78454877" w:rsidR="00982BF1" w:rsidRDefault="00982BF1" w:rsidP="00982BF1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>Using our model, we determined</w:t>
                      </w:r>
                      <w:r w:rsidR="00797749">
                        <w:rPr>
                          <w:color w:val="595959" w:themeColor="text1" w:themeTint="A6"/>
                        </w:rPr>
                        <w:t xml:space="preserve"> fifteen</w:t>
                      </w:r>
                      <w:r>
                        <w:rPr>
                          <w:color w:val="595959" w:themeColor="text1" w:themeTint="A6"/>
                        </w:rPr>
                        <w:t xml:space="preserve"> </w:t>
                      </w:r>
                      <w:r w:rsidR="00797749">
                        <w:rPr>
                          <w:color w:val="595959" w:themeColor="text1" w:themeTint="A6"/>
                        </w:rPr>
                        <w:t>(</w:t>
                      </w:r>
                      <w:r>
                        <w:rPr>
                          <w:color w:val="595959" w:themeColor="text1" w:themeTint="A6"/>
                        </w:rPr>
                        <w:t>15</w:t>
                      </w:r>
                      <w:r w:rsidR="00797749">
                        <w:rPr>
                          <w:color w:val="595959" w:themeColor="text1" w:themeTint="A6"/>
                        </w:rPr>
                        <w:t>)</w:t>
                      </w:r>
                      <w:r>
                        <w:rPr>
                          <w:color w:val="595959" w:themeColor="text1" w:themeTint="A6"/>
                        </w:rPr>
                        <w:t xml:space="preserve"> critical factors used to determine a user’s propensity to be diagnosed with a sleep disorder. These </w:t>
                      </w:r>
                      <w:r w:rsidR="00797749">
                        <w:rPr>
                          <w:color w:val="595959" w:themeColor="text1" w:themeTint="A6"/>
                        </w:rPr>
                        <w:t>fifteen (</w:t>
                      </w:r>
                      <w:r>
                        <w:rPr>
                          <w:color w:val="595959" w:themeColor="text1" w:themeTint="A6"/>
                        </w:rPr>
                        <w:t>15</w:t>
                      </w:r>
                      <w:r w:rsidR="00797749">
                        <w:rPr>
                          <w:color w:val="595959" w:themeColor="text1" w:themeTint="A6"/>
                        </w:rPr>
                        <w:t>)</w:t>
                      </w:r>
                      <w:r>
                        <w:rPr>
                          <w:color w:val="595959" w:themeColor="text1" w:themeTint="A6"/>
                        </w:rPr>
                        <w:t xml:space="preserve"> factors come from the areas of demographics, financial status, sleep habits, and social-emotional information.</w:t>
                      </w:r>
                    </w:p>
                    <w:p w14:paraId="732013C8" w14:textId="43426FAB" w:rsidR="00982BF1" w:rsidRDefault="00982BF1" w:rsidP="00982BF1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 xml:space="preserve">As a result, a user can complete the questionnaire and receive a </w:t>
                      </w:r>
                      <w:r w:rsidR="00222BD1">
                        <w:rPr>
                          <w:color w:val="595959" w:themeColor="text1" w:themeTint="A6"/>
                        </w:rPr>
                        <w:t xml:space="preserve">diagnosis </w:t>
                      </w:r>
                      <w:r>
                        <w:rPr>
                          <w:color w:val="595959" w:themeColor="text1" w:themeTint="A6"/>
                        </w:rPr>
                        <w:t>prediction with a 7</w:t>
                      </w:r>
                      <w:r w:rsidR="00891C83">
                        <w:rPr>
                          <w:color w:val="595959" w:themeColor="text1" w:themeTint="A6"/>
                        </w:rPr>
                        <w:t>7</w:t>
                      </w:r>
                      <w:r>
                        <w:rPr>
                          <w:color w:val="595959" w:themeColor="text1" w:themeTint="A6"/>
                        </w:rPr>
                        <w:t xml:space="preserve">% </w:t>
                      </w:r>
                      <w:r w:rsidR="00891C83">
                        <w:rPr>
                          <w:color w:val="595959" w:themeColor="text1" w:themeTint="A6"/>
                        </w:rPr>
                        <w:t>precision</w:t>
                      </w:r>
                      <w:r>
                        <w:rPr>
                          <w:color w:val="595959" w:themeColor="text1" w:themeTint="A6"/>
                        </w:rPr>
                        <w:t xml:space="preserve"> </w:t>
                      </w:r>
                      <w:r w:rsidR="00891C83">
                        <w:rPr>
                          <w:color w:val="595959" w:themeColor="text1" w:themeTint="A6"/>
                        </w:rPr>
                        <w:t>value</w:t>
                      </w:r>
                      <w:r w:rsidR="006D0F2C">
                        <w:rPr>
                          <w:color w:val="595959" w:themeColor="text1" w:themeTint="A6"/>
                        </w:rPr>
                        <w:t xml:space="preserve"> and a recall of 78%.</w:t>
                      </w:r>
                      <w:r w:rsidR="00802AE5">
                        <w:rPr>
                          <w:color w:val="595959" w:themeColor="text1" w:themeTint="A6"/>
                        </w:rPr>
                        <w:t xml:space="preserve"> An interesting </w:t>
                      </w:r>
                      <w:r w:rsidR="00B90945">
                        <w:rPr>
                          <w:color w:val="595959" w:themeColor="text1" w:themeTint="A6"/>
                        </w:rPr>
                        <w:t xml:space="preserve">aspect of our model is that the recall for a positive </w:t>
                      </w:r>
                      <w:r w:rsidR="00CC5E80">
                        <w:rPr>
                          <w:color w:val="595959" w:themeColor="text1" w:themeTint="A6"/>
                        </w:rPr>
                        <w:t>response is 25%, meaning that the model is not as good at predicting a positive diagnosis as it is a negative diagnosis (recall of 96%)</w:t>
                      </w:r>
                      <w:r w:rsidR="00802AE5">
                        <w:rPr>
                          <w:color w:val="595959" w:themeColor="text1" w:themeTint="A6"/>
                        </w:rPr>
                        <w:t>.</w:t>
                      </w:r>
                    </w:p>
                    <w:p w14:paraId="4A2762DE" w14:textId="0DFA7F7A" w:rsidR="00A65163" w:rsidRPr="00276DEB" w:rsidRDefault="00A65163" w:rsidP="00982BF1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>One additional feature of the model that is worth mentioning: it is scalable and could be easily modified for any other set of variables from the large dataset.</w:t>
                      </w:r>
                    </w:p>
                  </w:txbxContent>
                </v:textbox>
              </v:shape>
            </w:pict>
          </mc:Fallback>
        </mc:AlternateContent>
      </w:r>
    </w:p>
    <w:p w14:paraId="2E404798" w14:textId="6D853380" w:rsidR="0027199B" w:rsidRPr="0027199B" w:rsidRDefault="0027199B" w:rsidP="0027199B"/>
    <w:p w14:paraId="7BB5B08E" w14:textId="41D35905" w:rsidR="0027199B" w:rsidRPr="0027199B" w:rsidRDefault="0027199B" w:rsidP="0027199B"/>
    <w:p w14:paraId="1E6D386A" w14:textId="5C2518D9" w:rsidR="0027199B" w:rsidRPr="0027199B" w:rsidRDefault="00982BF1" w:rsidP="0027199B">
      <w:r>
        <w:tab/>
      </w:r>
      <w:r>
        <w:tab/>
      </w:r>
      <w:r>
        <w:tab/>
      </w:r>
    </w:p>
    <w:p w14:paraId="009AD06C" w14:textId="4EE0C6FA" w:rsidR="0027199B" w:rsidRPr="0027199B" w:rsidRDefault="0027199B" w:rsidP="0027199B"/>
    <w:p w14:paraId="323E6E14" w14:textId="3CDE9271" w:rsidR="0027199B" w:rsidRPr="0027199B" w:rsidRDefault="0027199B" w:rsidP="0027199B"/>
    <w:p w14:paraId="6357B21A" w14:textId="14B8B44A" w:rsidR="0027199B" w:rsidRPr="0027199B" w:rsidRDefault="0027199B" w:rsidP="0027199B"/>
    <w:p w14:paraId="7E12EA68" w14:textId="7940F4C4" w:rsidR="0027199B" w:rsidRPr="0027199B" w:rsidRDefault="0027199B" w:rsidP="0027199B"/>
    <w:p w14:paraId="396E9167" w14:textId="0D6A92B5" w:rsidR="0027199B" w:rsidRPr="0027199B" w:rsidRDefault="0027199B" w:rsidP="0027199B"/>
    <w:p w14:paraId="0D2A4982" w14:textId="20C4B270" w:rsidR="0027199B" w:rsidRPr="0027199B" w:rsidRDefault="0027199B" w:rsidP="0027199B"/>
    <w:p w14:paraId="444E3CEB" w14:textId="77777777" w:rsidR="0027199B" w:rsidRDefault="0027199B"/>
    <w:p w14:paraId="409C4246" w14:textId="4005F002" w:rsidR="0027199B" w:rsidRDefault="0027199B" w:rsidP="003D461D"/>
    <w:p w14:paraId="3ED555F7" w14:textId="77777777" w:rsidR="008C49BF" w:rsidRDefault="008C49BF" w:rsidP="003D461D"/>
    <w:p w14:paraId="092E345F" w14:textId="603F29B8" w:rsidR="003D461D" w:rsidRDefault="00BC5399" w:rsidP="00F9662B">
      <w:pPr>
        <w:tabs>
          <w:tab w:val="left" w:pos="2224"/>
          <w:tab w:val="center" w:pos="5040"/>
        </w:tabs>
      </w:pPr>
      <w:r>
        <w:tab/>
      </w:r>
      <w:r w:rsidR="00F9662B">
        <w:tab/>
      </w:r>
    </w:p>
    <w:p w14:paraId="3BE05887" w14:textId="5DF8A157" w:rsidR="0027199B" w:rsidRDefault="00990E8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03F1FB" wp14:editId="245F9F29">
                <wp:simplePos x="0" y="0"/>
                <wp:positionH relativeFrom="column">
                  <wp:posOffset>-203610</wp:posOffset>
                </wp:positionH>
                <wp:positionV relativeFrom="paragraph">
                  <wp:posOffset>-267970</wp:posOffset>
                </wp:positionV>
                <wp:extent cx="6580284" cy="1201479"/>
                <wp:effectExtent l="0" t="0" r="0" b="508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0284" cy="12014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650888" w14:textId="36FFC558" w:rsidR="00990E84" w:rsidRDefault="00990E84" w:rsidP="00990E84">
                            <w:pPr>
                              <w:pStyle w:val="Heading1"/>
                              <w:rPr>
                                <w:color w:val="008B8B"/>
                              </w:rPr>
                            </w:pPr>
                            <w:r>
                              <w:rPr>
                                <w:color w:val="008B8B"/>
                              </w:rPr>
                              <w:t xml:space="preserve">Data </w:t>
                            </w:r>
                            <w:r w:rsidRPr="00E1147D">
                              <w:rPr>
                                <w:color w:val="008B8B"/>
                              </w:rPr>
                              <w:t>Visualization</w:t>
                            </w:r>
                          </w:p>
                          <w:p w14:paraId="0D429A23" w14:textId="49446F32" w:rsidR="002377D6" w:rsidRPr="002377D6" w:rsidRDefault="00EF1A04" w:rsidP="002377D6">
                            <w:pPr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 xml:space="preserve">Examples of the data analysis </w:t>
                            </w:r>
                            <w:r w:rsidR="008F6249">
                              <w:rPr>
                                <w:color w:val="595959" w:themeColor="text1" w:themeTint="A6"/>
                              </w:rPr>
                              <w:t>using demographic data (top left) and sleep habits data (bottom right)</w:t>
                            </w:r>
                            <w:r>
                              <w:rPr>
                                <w:color w:val="595959" w:themeColor="text1" w:themeTint="A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3F1FB" id="Text Box 16" o:spid="_x0000_s1033" type="#_x0000_t202" style="position:absolute;margin-left:-16.05pt;margin-top:-21.1pt;width:518.15pt;height:94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" fillcolor="white [3201]" stroked="f" strokeweight=".5pt">
                <v:textbox>
                  <w:txbxContent>
                    <w:p w14:paraId="18650888" w14:textId="36FFC558" w:rsidR="00990E84" w:rsidRDefault="00990E84" w:rsidP="00990E84">
                      <w:pPr>
                        <w:pStyle w:val="Heading1"/>
                        <w:rPr>
                          <w:color w:val="008B8B"/>
                        </w:rPr>
                      </w:pPr>
                      <w:r>
                        <w:rPr>
                          <w:color w:val="008B8B"/>
                        </w:rPr>
                        <w:t xml:space="preserve">Data </w:t>
                      </w:r>
                      <w:r w:rsidRPr="00E1147D">
                        <w:rPr>
                          <w:color w:val="008B8B"/>
                        </w:rPr>
                        <w:t>Visualization</w:t>
                      </w:r>
                    </w:p>
                    <w:p w14:paraId="0D429A23" w14:textId="49446F32" w:rsidR="002377D6" w:rsidRPr="002377D6" w:rsidRDefault="00EF1A04" w:rsidP="002377D6">
                      <w:pPr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 xml:space="preserve">Examples of the data analysis </w:t>
                      </w:r>
                      <w:r w:rsidR="008F6249">
                        <w:rPr>
                          <w:color w:val="595959" w:themeColor="text1" w:themeTint="A6"/>
                        </w:rPr>
                        <w:t>using demographic data (top left) and sleep habits data (bottom right)</w:t>
                      </w:r>
                      <w:r>
                        <w:rPr>
                          <w:color w:val="595959" w:themeColor="text1" w:themeTint="A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4C7FDC36" w14:textId="26160D36" w:rsidR="00923A9E" w:rsidRDefault="00C625A2">
      <w:r>
        <w:rPr>
          <w:noProof/>
        </w:rPr>
        <w:drawing>
          <wp:anchor distT="0" distB="0" distL="114300" distR="114300" simplePos="0" relativeHeight="251658239" behindDoc="0" locked="0" layoutInCell="1" allowOverlap="1" wp14:anchorId="5B79C077" wp14:editId="27F27054">
            <wp:simplePos x="0" y="0"/>
            <wp:positionH relativeFrom="column">
              <wp:posOffset>-22860</wp:posOffset>
            </wp:positionH>
            <wp:positionV relativeFrom="paragraph">
              <wp:posOffset>4953162</wp:posOffset>
            </wp:positionV>
            <wp:extent cx="6399530" cy="3337560"/>
            <wp:effectExtent l="0" t="0" r="1270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1-22 at 3.57.11 P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4126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CB591F" wp14:editId="37059806">
                <wp:simplePos x="0" y="0"/>
                <wp:positionH relativeFrom="column">
                  <wp:posOffset>-200438</wp:posOffset>
                </wp:positionH>
                <wp:positionV relativeFrom="paragraph">
                  <wp:posOffset>4787146</wp:posOffset>
                </wp:positionV>
                <wp:extent cx="2360295" cy="73342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0295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6D7E94" w14:textId="6E89C0C5" w:rsidR="003E749D" w:rsidRPr="003E749D" w:rsidRDefault="003E749D" w:rsidP="003E749D">
                            <w:pPr>
                              <w:pStyle w:val="Heading1"/>
                              <w:rPr>
                                <w:color w:val="008B8B"/>
                              </w:rPr>
                            </w:pPr>
                            <w:r>
                              <w:rPr>
                                <w:color w:val="008B8B"/>
                              </w:rPr>
                              <w:t>Architecture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B591F" id="Text Box 15" o:spid="_x0000_s1034" type="#_x0000_t202" style="position:absolute;margin-left:-15.8pt;margin-top:376.95pt;width:185.85pt;height:57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" filled="f" stroked="f" strokeweight=".5pt">
                <v:textbox>
                  <w:txbxContent>
                    <w:p w14:paraId="3C6D7E94" w14:textId="6E89C0C5" w:rsidR="003E749D" w:rsidRPr="003E749D" w:rsidRDefault="003E749D" w:rsidP="003E749D">
                      <w:pPr>
                        <w:pStyle w:val="Heading1"/>
                        <w:rPr>
                          <w:color w:val="008B8B"/>
                        </w:rPr>
                      </w:pPr>
                      <w:r>
                        <w:rPr>
                          <w:color w:val="008B8B"/>
                        </w:rPr>
                        <w:t>Architecture Diagram</w:t>
                      </w:r>
                    </w:p>
                  </w:txbxContent>
                </v:textbox>
              </v:shape>
            </w:pict>
          </mc:Fallback>
        </mc:AlternateContent>
      </w:r>
      <w:r w:rsidR="00245D44">
        <w:rPr>
          <w:noProof/>
        </w:rPr>
        <w:drawing>
          <wp:anchor distT="0" distB="0" distL="114300" distR="114300" simplePos="0" relativeHeight="251676672" behindDoc="0" locked="0" layoutInCell="1" allowOverlap="1" wp14:anchorId="4CE42B10" wp14:editId="7128A27B">
            <wp:simplePos x="0" y="0"/>
            <wp:positionH relativeFrom="column">
              <wp:posOffset>142385</wp:posOffset>
            </wp:positionH>
            <wp:positionV relativeFrom="paragraph">
              <wp:posOffset>553085</wp:posOffset>
            </wp:positionV>
            <wp:extent cx="3657600" cy="2013585"/>
            <wp:effectExtent l="0" t="0" r="0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1-22 at 10.09.34 A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5D44">
        <w:rPr>
          <w:noProof/>
        </w:rPr>
        <w:drawing>
          <wp:anchor distT="0" distB="0" distL="114300" distR="114300" simplePos="0" relativeHeight="251677696" behindDoc="0" locked="0" layoutInCell="1" allowOverlap="1" wp14:anchorId="1A2A647D" wp14:editId="3EEE4E0E">
            <wp:simplePos x="0" y="0"/>
            <wp:positionH relativeFrom="column">
              <wp:posOffset>2329960</wp:posOffset>
            </wp:positionH>
            <wp:positionV relativeFrom="paragraph">
              <wp:posOffset>2498090</wp:posOffset>
            </wp:positionV>
            <wp:extent cx="3896360" cy="2013585"/>
            <wp:effectExtent l="12700" t="12700" r="15240" b="184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1-22 at 10.14.17 A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6360" cy="201358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AE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E01E2D" wp14:editId="57355536">
                <wp:simplePos x="0" y="0"/>
                <wp:positionH relativeFrom="column">
                  <wp:posOffset>-196705</wp:posOffset>
                </wp:positionH>
                <wp:positionV relativeFrom="paragraph">
                  <wp:posOffset>4867275</wp:posOffset>
                </wp:positionV>
                <wp:extent cx="6766560" cy="0"/>
                <wp:effectExtent l="0" t="0" r="15240" b="127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656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65000"/>
                              <a:alpha val="80000"/>
                            </a:schemeClr>
                          </a:solidFill>
                          <a:prstDash val="lgDashDot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037A2E" id="Straight Connector 14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5pt,383.25pt" to="517.3pt,383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" strokecolor="#a5a5a5 [2092]" strokeweight="1pt">
                <v:stroke dashstyle="longDashDot" opacity="52428f"/>
              </v:line>
            </w:pict>
          </mc:Fallback>
        </mc:AlternateContent>
      </w:r>
    </w:p>
    <w:sectPr w:rsidR="00923A9E" w:rsidSect="003A608B">
      <w:headerReference w:type="default" r:id="rId17"/>
      <w:footerReference w:type="default" r:id="rId18"/>
      <w:pgSz w:w="12240" w:h="15840"/>
      <w:pgMar w:top="720" w:right="1080" w:bottom="720" w:left="1080" w:header="720" w:footer="720" w:gutter="0"/>
      <w:pgBorders w:offsetFrom="page">
        <w:top w:val="single" w:sz="4" w:space="24" w:color="000080"/>
        <w:left w:val="single" w:sz="4" w:space="24" w:color="000080"/>
        <w:bottom w:val="single" w:sz="4" w:space="24" w:color="000080"/>
        <w:right w:val="single" w:sz="4" w:space="24" w:color="00008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3B4D4F" w14:textId="77777777" w:rsidR="00872244" w:rsidRDefault="00872244" w:rsidP="003B7EE9">
      <w:pPr>
        <w:spacing w:after="0" w:line="240" w:lineRule="auto"/>
      </w:pPr>
      <w:r>
        <w:separator/>
      </w:r>
    </w:p>
  </w:endnote>
  <w:endnote w:type="continuationSeparator" w:id="0">
    <w:p w14:paraId="206AF03E" w14:textId="77777777" w:rsidR="00872244" w:rsidRDefault="00872244" w:rsidP="003B7E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C2CA19" w14:textId="544EACBE" w:rsidR="00F409B7" w:rsidRPr="00BC5399" w:rsidRDefault="00F9662B" w:rsidP="003A608B">
    <w:pPr>
      <w:pStyle w:val="Footer"/>
      <w:tabs>
        <w:tab w:val="clear" w:pos="4680"/>
        <w:tab w:val="clear" w:pos="9360"/>
        <w:tab w:val="center" w:pos="9720"/>
      </w:tabs>
      <w:ind w:left="-540" w:right="-540"/>
      <w:jc w:val="right"/>
      <w:rPr>
        <w:rFonts w:eastAsiaTheme="majorEastAsia" w:cstheme="majorBidi"/>
        <w:color w:val="000080"/>
        <w:sz w:val="14"/>
        <w:szCs w:val="14"/>
      </w:rPr>
    </w:pPr>
    <w:r>
      <w:rPr>
        <w:rFonts w:eastAsiaTheme="majorEastAsia" w:cstheme="majorBidi"/>
        <w:b/>
        <w:noProof/>
        <w:color w:val="000080"/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945D155" wp14:editId="464D8D66">
              <wp:simplePos x="0" y="0"/>
              <wp:positionH relativeFrom="column">
                <wp:posOffset>-388088</wp:posOffset>
              </wp:positionH>
              <wp:positionV relativeFrom="paragraph">
                <wp:posOffset>-64179</wp:posOffset>
              </wp:positionV>
              <wp:extent cx="7168042" cy="482585"/>
              <wp:effectExtent l="0" t="0" r="7620" b="13335"/>
              <wp:wrapNone/>
              <wp:docPr id="11" name="Rectangl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68042" cy="48258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  <a:alpha val="20000"/>
                        </a:schemeClr>
                      </a:solidFill>
                      <a:ln>
                        <a:solidFill>
                          <a:srgbClr val="000080"/>
                        </a:solidFill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FA3C4E9" id="Rectangle 11" o:spid="_x0000_s1026" style="position:absolute;margin-left:-30.55pt;margin-top:-5.05pt;width:564.4pt;height:3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" fillcolor="#d8d8d8 [2732]" strokecolor="navy">
              <v:fill opacity="13107f"/>
            </v:rect>
          </w:pict>
        </mc:Fallback>
      </mc:AlternateContent>
    </w:r>
    <w:r w:rsidR="00F409B7" w:rsidRPr="00BC5399">
      <w:rPr>
        <w:rFonts w:eastAsiaTheme="majorEastAsia" w:cstheme="majorBidi"/>
        <w:b/>
        <w:color w:val="000080"/>
        <w:sz w:val="18"/>
      </w:rPr>
      <w:t>CWRU Data Analytic</w:t>
    </w:r>
    <w:r w:rsidR="004E6FBC" w:rsidRPr="00BC5399">
      <w:rPr>
        <w:rFonts w:eastAsiaTheme="majorEastAsia" w:cstheme="majorBidi"/>
        <w:b/>
        <w:color w:val="000080"/>
        <w:sz w:val="18"/>
      </w:rPr>
      <w:t>s</w:t>
    </w:r>
    <w:r w:rsidR="00F409B7" w:rsidRPr="00BC5399">
      <w:rPr>
        <w:rFonts w:eastAsiaTheme="majorEastAsia" w:cstheme="majorBidi"/>
        <w:color w:val="000080"/>
        <w:sz w:val="18"/>
      </w:rPr>
      <w:tab/>
    </w:r>
    <w:r w:rsidR="00D92CEE" w:rsidRPr="00BC5399">
      <w:rPr>
        <w:rFonts w:eastAsiaTheme="majorEastAsia" w:cstheme="majorBidi"/>
        <w:color w:val="000080"/>
        <w:sz w:val="18"/>
      </w:rPr>
      <w:t xml:space="preserve">Joshua </w:t>
    </w:r>
    <w:proofErr w:type="spellStart"/>
    <w:r w:rsidR="00D92CEE" w:rsidRPr="00BC5399">
      <w:rPr>
        <w:rFonts w:eastAsiaTheme="majorEastAsia" w:cstheme="majorBidi"/>
        <w:color w:val="000080"/>
        <w:sz w:val="18"/>
      </w:rPr>
      <w:t>Gohlike</w:t>
    </w:r>
    <w:proofErr w:type="spellEnd"/>
    <w:r w:rsidR="003A6535" w:rsidRPr="00BC5399">
      <w:rPr>
        <w:rFonts w:eastAsiaTheme="majorEastAsia" w:cstheme="majorBidi"/>
        <w:color w:val="000080"/>
        <w:sz w:val="18"/>
      </w:rPr>
      <w:t xml:space="preserve"> </w:t>
    </w:r>
    <w:r w:rsidR="003A6535" w:rsidRPr="00BC5399">
      <w:rPr>
        <w:rFonts w:eastAsiaTheme="majorEastAsia" w:cstheme="majorBidi"/>
        <w:color w:val="000080"/>
        <w:sz w:val="14"/>
        <w:szCs w:val="14"/>
      </w:rPr>
      <w:t>[joshua.gohlike@gmail.com]</w:t>
    </w:r>
    <w:r w:rsidR="00D92CEE" w:rsidRPr="00BC5399">
      <w:rPr>
        <w:rFonts w:eastAsiaTheme="majorEastAsia" w:cstheme="majorBidi"/>
        <w:color w:val="000080"/>
        <w:sz w:val="18"/>
      </w:rPr>
      <w:t xml:space="preserve"> – Iris Kleinman </w:t>
    </w:r>
    <w:r w:rsidR="003A6535" w:rsidRPr="00BC5399">
      <w:rPr>
        <w:rFonts w:eastAsiaTheme="majorEastAsia" w:cstheme="majorBidi"/>
        <w:color w:val="000080"/>
        <w:sz w:val="14"/>
        <w:szCs w:val="14"/>
      </w:rPr>
      <w:t>[ikleinman19@gmail.com]</w:t>
    </w:r>
  </w:p>
  <w:p w14:paraId="0F95A670" w14:textId="0C6C325D" w:rsidR="003D461D" w:rsidRPr="00BC5399" w:rsidRDefault="000F1BCA" w:rsidP="003A608B">
    <w:pPr>
      <w:pStyle w:val="Footer"/>
      <w:tabs>
        <w:tab w:val="clear" w:pos="4680"/>
        <w:tab w:val="clear" w:pos="9360"/>
        <w:tab w:val="center" w:pos="9720"/>
      </w:tabs>
      <w:ind w:left="-540" w:right="-540"/>
      <w:jc w:val="right"/>
      <w:rPr>
        <w:rFonts w:eastAsiaTheme="majorEastAsia" w:cstheme="majorBidi"/>
        <w:color w:val="000080"/>
        <w:sz w:val="18"/>
      </w:rPr>
    </w:pPr>
    <w:r w:rsidRPr="000F1BCA">
      <w:rPr>
        <w:rFonts w:eastAsiaTheme="majorEastAsia" w:cstheme="majorBidi"/>
        <w:b/>
        <w:color w:val="000080"/>
        <w:sz w:val="18"/>
      </w:rPr>
      <w:t>Bootcamp</w:t>
    </w:r>
    <w:r>
      <w:rPr>
        <w:rFonts w:eastAsiaTheme="majorEastAsia" w:cstheme="majorBidi"/>
        <w:color w:val="000080"/>
        <w:sz w:val="18"/>
      </w:rPr>
      <w:tab/>
    </w:r>
    <w:r w:rsidR="00D92CEE" w:rsidRPr="00BC5399">
      <w:rPr>
        <w:rFonts w:eastAsiaTheme="majorEastAsia" w:cstheme="majorBidi"/>
        <w:color w:val="000080"/>
        <w:sz w:val="18"/>
      </w:rPr>
      <w:t xml:space="preserve">Juliana </w:t>
    </w:r>
    <w:proofErr w:type="spellStart"/>
    <w:r w:rsidR="00D92CEE" w:rsidRPr="00BC5399">
      <w:rPr>
        <w:rFonts w:eastAsiaTheme="majorEastAsia" w:cstheme="majorBidi"/>
        <w:color w:val="000080"/>
        <w:sz w:val="18"/>
      </w:rPr>
      <w:t>Novic</w:t>
    </w:r>
    <w:proofErr w:type="spellEnd"/>
    <w:r w:rsidR="00F409B7" w:rsidRPr="00BC5399">
      <w:rPr>
        <w:rFonts w:eastAsiaTheme="majorEastAsia" w:cstheme="majorBidi"/>
        <w:color w:val="000080"/>
        <w:sz w:val="18"/>
      </w:rPr>
      <w:t xml:space="preserve"> </w:t>
    </w:r>
    <w:r w:rsidR="003A6535" w:rsidRPr="00BC5399">
      <w:rPr>
        <w:rFonts w:eastAsiaTheme="majorEastAsia" w:cstheme="majorBidi"/>
        <w:color w:val="000080"/>
        <w:sz w:val="14"/>
        <w:szCs w:val="14"/>
      </w:rPr>
      <w:t>[</w:t>
    </w:r>
    <w:proofErr w:type="spellStart"/>
    <w:proofErr w:type="gramStart"/>
    <w:r w:rsidR="003A6535" w:rsidRPr="00BC5399">
      <w:rPr>
        <w:rFonts w:eastAsiaTheme="majorEastAsia" w:cstheme="majorBidi"/>
        <w:color w:val="000080"/>
        <w:sz w:val="14"/>
        <w:szCs w:val="14"/>
      </w:rPr>
      <w:t>juliana.novic</w:t>
    </w:r>
    <w:proofErr w:type="gramEnd"/>
    <w:r w:rsidR="003A6535" w:rsidRPr="00BC5399">
      <w:rPr>
        <w:rFonts w:eastAsiaTheme="majorEastAsia" w:cstheme="majorBidi"/>
        <w:color w:val="000080"/>
        <w:sz w:val="14"/>
        <w:szCs w:val="14"/>
      </w:rPr>
      <w:t>@gmailcom</w:t>
    </w:r>
    <w:proofErr w:type="spellEnd"/>
    <w:r w:rsidR="003A6535" w:rsidRPr="00BC5399">
      <w:rPr>
        <w:rFonts w:eastAsiaTheme="majorEastAsia" w:cstheme="majorBidi"/>
        <w:color w:val="000080"/>
        <w:sz w:val="14"/>
        <w:szCs w:val="14"/>
      </w:rPr>
      <w:t>]</w:t>
    </w:r>
    <w:r w:rsidR="00F409B7" w:rsidRPr="00BC5399">
      <w:rPr>
        <w:rFonts w:eastAsiaTheme="majorEastAsia" w:cstheme="majorBidi"/>
        <w:color w:val="000080"/>
        <w:sz w:val="18"/>
      </w:rPr>
      <w:t xml:space="preserve"> – </w:t>
    </w:r>
    <w:r w:rsidR="00D92CEE" w:rsidRPr="00BC5399">
      <w:rPr>
        <w:rFonts w:eastAsiaTheme="majorEastAsia" w:cstheme="majorBidi"/>
        <w:color w:val="000080"/>
        <w:sz w:val="18"/>
      </w:rPr>
      <w:t xml:space="preserve">Karen Payne </w:t>
    </w:r>
    <w:r w:rsidR="003A6535" w:rsidRPr="00BC5399">
      <w:rPr>
        <w:rFonts w:eastAsiaTheme="majorEastAsia" w:cstheme="majorBidi"/>
        <w:color w:val="000080"/>
        <w:sz w:val="14"/>
        <w:szCs w:val="14"/>
      </w:rPr>
      <w:t>[ekarenpayne@gmail.com]</w:t>
    </w:r>
    <w:r w:rsidR="003A6535" w:rsidRPr="00BC5399">
      <w:rPr>
        <w:rFonts w:eastAsiaTheme="majorEastAsia" w:cstheme="majorBidi"/>
        <w:color w:val="000080"/>
        <w:sz w:val="18"/>
      </w:rPr>
      <w:t xml:space="preserve"> </w:t>
    </w:r>
    <w:r w:rsidR="00D92CEE" w:rsidRPr="00BC5399">
      <w:rPr>
        <w:rFonts w:eastAsiaTheme="majorEastAsia" w:cstheme="majorBidi"/>
        <w:color w:val="000080"/>
        <w:sz w:val="18"/>
      </w:rPr>
      <w:t>– Sarah Steimle</w:t>
    </w:r>
    <w:r w:rsidR="003A6535" w:rsidRPr="00BC5399">
      <w:rPr>
        <w:rFonts w:eastAsiaTheme="majorEastAsia" w:cstheme="majorBidi"/>
        <w:color w:val="000080"/>
        <w:sz w:val="18"/>
      </w:rPr>
      <w:t xml:space="preserve"> </w:t>
    </w:r>
    <w:r w:rsidR="00F409B7" w:rsidRPr="00BC5399">
      <w:rPr>
        <w:rFonts w:eastAsiaTheme="majorEastAsia" w:cstheme="majorBidi"/>
        <w:color w:val="000080"/>
        <w:sz w:val="14"/>
        <w:szCs w:val="14"/>
      </w:rPr>
      <w:t>[s</w:t>
    </w:r>
    <w:r w:rsidR="003D461D" w:rsidRPr="00BC5399">
      <w:rPr>
        <w:rFonts w:eastAsiaTheme="majorEastAsia" w:cstheme="majorBidi"/>
        <w:color w:val="000080"/>
        <w:sz w:val="14"/>
        <w:szCs w:val="14"/>
      </w:rPr>
      <w:t>arah.mullet@gmail.com]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5A3187" w14:textId="77777777" w:rsidR="00872244" w:rsidRDefault="00872244" w:rsidP="003B7EE9">
      <w:pPr>
        <w:spacing w:after="0" w:line="240" w:lineRule="auto"/>
      </w:pPr>
      <w:r>
        <w:separator/>
      </w:r>
    </w:p>
  </w:footnote>
  <w:footnote w:type="continuationSeparator" w:id="0">
    <w:p w14:paraId="772EDA8D" w14:textId="77777777" w:rsidR="00872244" w:rsidRDefault="00872244" w:rsidP="003B7E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5795EC" w14:textId="513C28A7" w:rsidR="003D461D" w:rsidRDefault="003D461D">
    <w:pPr>
      <w:pStyle w:val="Header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1B2085"/>
    <w:multiLevelType w:val="hybridMultilevel"/>
    <w:tmpl w:val="4142ECBA"/>
    <w:lvl w:ilvl="0" w:tplc="2F9A9186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E0F"/>
    <w:rsid w:val="000227FC"/>
    <w:rsid w:val="00035364"/>
    <w:rsid w:val="00040BA5"/>
    <w:rsid w:val="00043918"/>
    <w:rsid w:val="000F1BCA"/>
    <w:rsid w:val="001000F1"/>
    <w:rsid w:val="00107422"/>
    <w:rsid w:val="001377C7"/>
    <w:rsid w:val="00157FD8"/>
    <w:rsid w:val="00167FDE"/>
    <w:rsid w:val="001A2BBC"/>
    <w:rsid w:val="001D1AEA"/>
    <w:rsid w:val="0020182B"/>
    <w:rsid w:val="00201EBB"/>
    <w:rsid w:val="002123C1"/>
    <w:rsid w:val="00222BD1"/>
    <w:rsid w:val="002377D6"/>
    <w:rsid w:val="00245D44"/>
    <w:rsid w:val="0026384A"/>
    <w:rsid w:val="0027199B"/>
    <w:rsid w:val="00276DEB"/>
    <w:rsid w:val="00297E1D"/>
    <w:rsid w:val="00367C5B"/>
    <w:rsid w:val="00390286"/>
    <w:rsid w:val="003A3D07"/>
    <w:rsid w:val="003A608B"/>
    <w:rsid w:val="003A6535"/>
    <w:rsid w:val="003B7EE9"/>
    <w:rsid w:val="003D461D"/>
    <w:rsid w:val="003E749D"/>
    <w:rsid w:val="00423194"/>
    <w:rsid w:val="004665BE"/>
    <w:rsid w:val="00473E29"/>
    <w:rsid w:val="004A1A58"/>
    <w:rsid w:val="004D6D80"/>
    <w:rsid w:val="004E6FBC"/>
    <w:rsid w:val="00511518"/>
    <w:rsid w:val="005C1DE1"/>
    <w:rsid w:val="00632496"/>
    <w:rsid w:val="0065084E"/>
    <w:rsid w:val="00691866"/>
    <w:rsid w:val="006D0F2C"/>
    <w:rsid w:val="00717E4E"/>
    <w:rsid w:val="00723E0F"/>
    <w:rsid w:val="00747871"/>
    <w:rsid w:val="007825B1"/>
    <w:rsid w:val="00797749"/>
    <w:rsid w:val="007F4897"/>
    <w:rsid w:val="00802AE5"/>
    <w:rsid w:val="0081232B"/>
    <w:rsid w:val="00837C87"/>
    <w:rsid w:val="0084071A"/>
    <w:rsid w:val="00857524"/>
    <w:rsid w:val="008642BF"/>
    <w:rsid w:val="00870461"/>
    <w:rsid w:val="00872244"/>
    <w:rsid w:val="00891C83"/>
    <w:rsid w:val="008C49BF"/>
    <w:rsid w:val="008F6249"/>
    <w:rsid w:val="00923A9E"/>
    <w:rsid w:val="00961F6F"/>
    <w:rsid w:val="00982BF1"/>
    <w:rsid w:val="00990E84"/>
    <w:rsid w:val="009D72F8"/>
    <w:rsid w:val="00A65163"/>
    <w:rsid w:val="00A724B9"/>
    <w:rsid w:val="00A93BC4"/>
    <w:rsid w:val="00AD1D71"/>
    <w:rsid w:val="00AF518D"/>
    <w:rsid w:val="00B04094"/>
    <w:rsid w:val="00B35D2E"/>
    <w:rsid w:val="00B90945"/>
    <w:rsid w:val="00BC5399"/>
    <w:rsid w:val="00BC5A35"/>
    <w:rsid w:val="00C24457"/>
    <w:rsid w:val="00C3264C"/>
    <w:rsid w:val="00C625A2"/>
    <w:rsid w:val="00CA0410"/>
    <w:rsid w:val="00CB6E8D"/>
    <w:rsid w:val="00CC1BA7"/>
    <w:rsid w:val="00CC5E80"/>
    <w:rsid w:val="00CF1328"/>
    <w:rsid w:val="00D73C96"/>
    <w:rsid w:val="00D92CEE"/>
    <w:rsid w:val="00D96A73"/>
    <w:rsid w:val="00DB52D6"/>
    <w:rsid w:val="00DD0252"/>
    <w:rsid w:val="00E1147D"/>
    <w:rsid w:val="00E30DFC"/>
    <w:rsid w:val="00EA5793"/>
    <w:rsid w:val="00EF1A04"/>
    <w:rsid w:val="00EF67F2"/>
    <w:rsid w:val="00F32EF5"/>
    <w:rsid w:val="00F359B1"/>
    <w:rsid w:val="00F409B7"/>
    <w:rsid w:val="00F41266"/>
    <w:rsid w:val="00F9662B"/>
    <w:rsid w:val="00FD4099"/>
    <w:rsid w:val="00FE0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A8DB085"/>
  <w15:chartTrackingRefBased/>
  <w15:docId w15:val="{0DF5B138-F9CE-2749-A8B0-57DE6B566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4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4"/>
    <w:qFormat/>
    <w:pPr>
      <w:keepNext/>
      <w:keepLines/>
      <w:spacing w:before="480" w:after="120"/>
      <w:contextualSpacing/>
      <w:outlineLvl w:val="0"/>
    </w:pPr>
    <w:rPr>
      <w:rFonts w:asciiTheme="majorHAnsi" w:eastAsiaTheme="majorEastAsia" w:hAnsiTheme="majorHAnsi" w:cstheme="majorBidi"/>
      <w:color w:val="CA3827" w:themeColor="accent1"/>
      <w:sz w:val="36"/>
      <w:szCs w:val="32"/>
    </w:rPr>
  </w:style>
  <w:style w:type="paragraph" w:styleId="Heading2">
    <w:name w:val="heading 2"/>
    <w:basedOn w:val="Normal"/>
    <w:next w:val="NormalIndent"/>
    <w:link w:val="Heading2Char"/>
    <w:uiPriority w:val="4"/>
    <w:unhideWhenUsed/>
    <w:qFormat/>
    <w:pPr>
      <w:keepNext/>
      <w:keepLines/>
      <w:spacing w:before="40" w:after="0"/>
      <w:jc w:val="right"/>
      <w:outlineLvl w:val="1"/>
    </w:pPr>
    <w:rPr>
      <w:rFonts w:asciiTheme="majorHAnsi" w:eastAsiaTheme="majorEastAsia" w:hAnsiTheme="majorHAnsi" w:cstheme="majorBidi"/>
      <w:color w:val="CA3827" w:themeColor="accent1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color w:val="CA3827" w:themeColor="accent1"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paragraph" w:styleId="Caption">
    <w:name w:val="caption"/>
    <w:basedOn w:val="Normal"/>
    <w:uiPriority w:val="9"/>
    <w:unhideWhenUsed/>
    <w:qFormat/>
    <w:pPr>
      <w:spacing w:line="240" w:lineRule="auto"/>
      <w:ind w:left="288" w:right="288"/>
    </w:pPr>
    <w:rPr>
      <w:rFonts w:asciiTheme="majorHAnsi" w:hAnsiTheme="majorHAnsi"/>
      <w:i/>
      <w:iCs/>
      <w:color w:val="404040" w:themeColor="text1" w:themeTint="BF"/>
      <w:szCs w:val="18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before="360" w:after="0" w:line="240" w:lineRule="auto"/>
      <w:contextualSpacing/>
      <w:jc w:val="center"/>
    </w:pPr>
    <w:rPr>
      <w:rFonts w:eastAsiaTheme="majorEastAsia" w:cstheme="majorBidi"/>
      <w:color w:val="FFFFFF" w:themeColor="background1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eastAsiaTheme="majorEastAsia" w:cstheme="majorBidi"/>
      <w:color w:val="FFFFFF" w:themeColor="background1"/>
      <w:kern w:val="28"/>
      <w:sz w:val="72"/>
      <w:szCs w:val="56"/>
    </w:rPr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before="240" w:after="0"/>
      <w:contextualSpacing/>
      <w:jc w:val="center"/>
    </w:pPr>
    <w:rPr>
      <w:rFonts w:asciiTheme="majorHAnsi" w:eastAsiaTheme="minorEastAsia" w:hAnsiTheme="majorHAnsi"/>
      <w:color w:val="FFFFFF" w:themeColor="background1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zCs w:val="22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color w:val="CA3827" w:themeColor="accent1"/>
      <w:sz w:val="36"/>
      <w:szCs w:val="36"/>
    </w:rPr>
  </w:style>
  <w:style w:type="paragraph" w:styleId="NormalIndent">
    <w:name w:val="Normal Indent"/>
    <w:basedOn w:val="Normal"/>
    <w:uiPriority w:val="8"/>
    <w:unhideWhenUsed/>
    <w:qFormat/>
    <w:pPr>
      <w:ind w:left="720"/>
      <w:jc w:val="right"/>
    </w:pPr>
  </w:style>
  <w:style w:type="paragraph" w:styleId="Header">
    <w:name w:val="header"/>
    <w:basedOn w:val="Normal"/>
    <w:link w:val="HeaderChar"/>
    <w:uiPriority w:val="99"/>
    <w:unhideWhenUsed/>
    <w:rsid w:val="003B7E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EE9"/>
  </w:style>
  <w:style w:type="paragraph" w:styleId="Footer">
    <w:name w:val="footer"/>
    <w:basedOn w:val="Normal"/>
    <w:link w:val="FooterChar"/>
    <w:uiPriority w:val="99"/>
    <w:unhideWhenUsed/>
    <w:rsid w:val="003B7E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EE9"/>
  </w:style>
  <w:style w:type="paragraph" w:styleId="ListParagraph">
    <w:name w:val="List Paragraph"/>
    <w:basedOn w:val="Normal"/>
    <w:uiPriority w:val="34"/>
    <w:unhideWhenUsed/>
    <w:qFormat/>
    <w:rsid w:val="001000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461D"/>
    <w:rPr>
      <w:color w:val="FF621D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46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37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arahsteimle/Library/Containers/com.microsoft.Word/Data/Library/Application%20Support/Microsoft/Office/16.0/DTS/en-US%7bE4360C30-2BD2-FF44-A26F-ADC33E252861%7d/%7b1A06CA34-F131-114A-882D-E8E373AC6FCA%7dtf10002090.dotx" TargetMode="External"/></Relationships>
</file>

<file path=word/theme/theme1.xml><?xml version="1.0" encoding="utf-8"?>
<a:theme xmlns:a="http://schemas.openxmlformats.org/drawingml/2006/main" name="Family Update">
  <a:themeElements>
    <a:clrScheme name="Family Update">
      <a:dk1>
        <a:sysClr val="windowText" lastClr="000000"/>
      </a:dk1>
      <a:lt1>
        <a:sysClr val="window" lastClr="FFFFFF"/>
      </a:lt1>
      <a:dk2>
        <a:srgbClr val="194431"/>
      </a:dk2>
      <a:lt2>
        <a:srgbClr val="F0E6C3"/>
      </a:lt2>
      <a:accent1>
        <a:srgbClr val="CA3827"/>
      </a:accent1>
      <a:accent2>
        <a:srgbClr val="F89938"/>
      </a:accent2>
      <a:accent3>
        <a:srgbClr val="F83500"/>
      </a:accent3>
      <a:accent4>
        <a:srgbClr val="8B723D"/>
      </a:accent4>
      <a:accent5>
        <a:srgbClr val="818B3D"/>
      </a:accent5>
      <a:accent6>
        <a:srgbClr val="586215"/>
      </a:accent6>
      <a:hlink>
        <a:srgbClr val="FF621D"/>
      </a:hlink>
      <a:folHlink>
        <a:srgbClr val="F3D260"/>
      </a:folHlink>
    </a:clrScheme>
    <a:fontScheme name="Family Update">
      <a:majorFont>
        <a:latin typeface="Calisto MT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</a:majorFont>
      <a:minorFont>
        <a:latin typeface="Trebuchet MS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CTQFD2CFPMXN-979-699</_dlc_DocId>
    <_dlc_DocIdUrl xmlns="498267d4-2a5a-4c72-99d3-cf7236a95ce8">
      <Url>https://msft.spoppe.com/teams/cpub/teams/Consumer/templates/_layouts/15/DocIdRedir.aspx?ID=CTQFD2CFPMXN-979-699</Url>
      <Description>CTQFD2CFPMXN-979-699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2AAD48-C095-42FA-B48E-673BADEE4496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2.xml><?xml version="1.0" encoding="utf-8"?>
<ds:datastoreItem xmlns:ds="http://schemas.openxmlformats.org/officeDocument/2006/customXml" ds:itemID="{2F74CC2B-9BFA-4522-85E7-9DAF2F6EDC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5C5C4A-57CD-4669-831C-4E00CD7FF52E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12BBAC77-A114-44D2-8F32-44B88D84BB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81E05652-3467-4C41-932F-6949B1DDD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{1A06CA34-F131-114A-882D-E8E373AC6FCA}tf10002090.dotx</Template>
  <TotalTime>190</TotalTime>
  <Pages>2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 S</cp:lastModifiedBy>
  <cp:revision>77</cp:revision>
  <dcterms:created xsi:type="dcterms:W3CDTF">2019-01-19T18:58:00Z</dcterms:created>
  <dcterms:modified xsi:type="dcterms:W3CDTF">2019-01-23T01:37:00Z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0x010100012E2E405031D74DB051ADDB3D34E572</vt:lpwstr>
  </property>
  <property fmtid="{D5CDD505-2E9C-101B-9397-08002B2CF9AE}" pid="3" name="_dlc_DocIdItemGuid">
    <vt:lpwstr>99d7d4bc-a8b2-4e0f-af6a-3738d3ab469d</vt:lpwstr>
  </property>
</Properties>
</file>