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0A15" w14:textId="3FE71597" w:rsidR="00923A9E" w:rsidRDefault="004A1A58">
      <w:pPr>
        <w:pStyle w:val="Heading1"/>
      </w:pPr>
      <w:r>
        <w:rPr>
          <w:noProof/>
        </w:rPr>
        <mc:AlternateContent>
          <mc:Choice Requires="wps">
            <w:drawing>
              <wp:anchor distT="457200" distB="457200" distL="114300" distR="114300" simplePos="0" relativeHeight="251659264" behindDoc="1" locked="0" layoutInCell="1" allowOverlap="1" wp14:anchorId="2B540319" wp14:editId="74539DFC">
                <wp:simplePos x="0" y="0"/>
                <wp:positionH relativeFrom="margin">
                  <wp:posOffset>-494665</wp:posOffset>
                </wp:positionH>
                <wp:positionV relativeFrom="margin">
                  <wp:posOffset>-202565</wp:posOffset>
                </wp:positionV>
                <wp:extent cx="7386320" cy="1005840"/>
                <wp:effectExtent l="0" t="0" r="5080" b="0"/>
                <wp:wrapTopAndBottom/>
                <wp:docPr id="1" name="Rectangle 1"/>
                <wp:cNvGraphicFramePr/>
                <a:graphic xmlns:a="http://schemas.openxmlformats.org/drawingml/2006/main">
                  <a:graphicData uri="http://schemas.microsoft.com/office/word/2010/wordprocessingShape">
                    <wps:wsp>
                      <wps:cNvSpPr/>
                      <wps:spPr>
                        <a:xfrm>
                          <a:off x="0" y="0"/>
                          <a:ext cx="738632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0319" id="Rectangle 1" o:spid="_x0000_s1026" style="position:absolute;margin-left:-38.95pt;margin-top:-15.95pt;width:581.6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" stroked="f" strokeweight="2pt">
                <v:fill r:id="rId13" o:title="" opacity="52429f" recolor="t" rotate="t" type="frame"/>
                <v:textbo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r w:rsidR="0081232B">
        <w:rPr>
          <w:noProof/>
        </w:rPr>
        <mc:AlternateContent>
          <mc:Choice Requires="wps">
            <w:drawing>
              <wp:anchor distT="0" distB="0" distL="114300" distR="114300" simplePos="0" relativeHeight="251660288" behindDoc="0" locked="0" layoutInCell="1" allowOverlap="1" wp14:anchorId="602FDE94" wp14:editId="1F341CE5">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FDE94" id="_x0000_t202" coordsize="21600,21600" o:spt="202" path="m,l,21600r21600,l21600,xe">
                <v:stroke joinstyle="miter"/>
                <v:path gradientshapeok="t" o:connecttype="rect"/>
              </v:shapetype>
              <v:shape id="Text Box 2" o:spid="_x0000_s1027"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" fillcolor="white [3201]" stroked="f" strokeweight=".5pt">
                <v:textbo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p>
    <w:p w14:paraId="1D671A61" w14:textId="4F9B5228" w:rsidR="0027199B" w:rsidRDefault="00CC1BA7">
      <w:r>
        <w:rPr>
          <w:noProof/>
        </w:rPr>
        <mc:AlternateContent>
          <mc:Choice Requires="wps">
            <w:drawing>
              <wp:anchor distT="0" distB="0" distL="114300" distR="114300" simplePos="0" relativeHeight="251667456" behindDoc="0" locked="0" layoutInCell="1" allowOverlap="1" wp14:anchorId="651E3A0C" wp14:editId="7C5BF9AF">
                <wp:simplePos x="0" y="0"/>
                <wp:positionH relativeFrom="column">
                  <wp:posOffset>-228600</wp:posOffset>
                </wp:positionH>
                <wp:positionV relativeFrom="paragraph">
                  <wp:posOffset>417114</wp:posOffset>
                </wp:positionV>
                <wp:extent cx="6818373" cy="0"/>
                <wp:effectExtent l="0" t="0" r="1905" b="12700"/>
                <wp:wrapNone/>
                <wp:docPr id="10" name="Straight Connector 10"/>
                <wp:cNvGraphicFramePr/>
                <a:graphic xmlns:a="http://schemas.openxmlformats.org/drawingml/2006/main">
                  <a:graphicData uri="http://schemas.microsoft.com/office/word/2010/wordprocessingShape">
                    <wps:wsp>
                      <wps:cNvCnPr/>
                      <wps:spPr>
                        <a:xfrm>
                          <a:off x="0" y="0"/>
                          <a:ext cx="6818373"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0B210"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8.9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" strokecolor="#a5a5a5 [2092]" strokeweight="1pt">
                <v:stroke dashstyle="dashDot" opacity="52428f" linestyle="thickThin"/>
              </v:line>
            </w:pict>
          </mc:Fallback>
        </mc:AlternateContent>
      </w:r>
      <w:r w:rsidR="001000F1">
        <w:rPr>
          <w:noProof/>
        </w:rPr>
        <mc:AlternateContent>
          <mc:Choice Requires="wps">
            <w:drawing>
              <wp:anchor distT="0" distB="0" distL="114300" distR="114300" simplePos="0" relativeHeight="251666432" behindDoc="0" locked="0" layoutInCell="1" allowOverlap="1" wp14:anchorId="2E0ECCC1" wp14:editId="5941BD7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CCC1"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v:textbox>
              </v:shape>
            </w:pict>
          </mc:Fallback>
        </mc:AlternateContent>
      </w:r>
      <w:r w:rsidR="001000F1">
        <w:rPr>
          <w:noProof/>
        </w:rPr>
        <mc:AlternateContent>
          <mc:Choice Requires="wps">
            <w:drawing>
              <wp:anchor distT="0" distB="0" distL="114300" distR="114300" simplePos="0" relativeHeight="251662336" behindDoc="0" locked="0" layoutInCell="1" allowOverlap="1" wp14:anchorId="746EFAFC" wp14:editId="67B1FFA6">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14:paraId="6CC52303" w14:textId="77777777" w:rsidR="00961F6F" w:rsidRPr="00276DEB" w:rsidRDefault="00961F6F" w:rsidP="00961F6F">
                            <w:pPr>
                              <w:pStyle w:val="Heading1"/>
                              <w:rPr>
                                <w:color w:val="008B8B"/>
                              </w:rPr>
                            </w:pPr>
                            <w:bookmarkStart w:id="0" w:name="_GoBack"/>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bookmarkEnd w:id="0"/>
                          <w:p w14:paraId="7CA0D182" w14:textId="77777777"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AF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14:paraId="6CC52303" w14:textId="77777777" w:rsidR="00961F6F" w:rsidRPr="00276DEB" w:rsidRDefault="00961F6F" w:rsidP="00961F6F">
                      <w:pPr>
                        <w:pStyle w:val="Heading1"/>
                        <w:rPr>
                          <w:color w:val="008B8B"/>
                        </w:rPr>
                      </w:pPr>
                      <w:bookmarkStart w:id="1" w:name="_GoBack"/>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bookmarkEnd w:id="1"/>
                    <w:p w14:paraId="7CA0D182" w14:textId="77777777"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4384" behindDoc="0" locked="0" layoutInCell="1" allowOverlap="1" wp14:anchorId="1A3BCFCF" wp14:editId="75CA796A">
                <wp:simplePos x="0" y="0"/>
                <wp:positionH relativeFrom="column">
                  <wp:posOffset>3282815</wp:posOffset>
                </wp:positionH>
                <wp:positionV relativeFrom="paragraph">
                  <wp:posOffset>503393</wp:posOffset>
                </wp:positionV>
                <wp:extent cx="3258739" cy="1925955"/>
                <wp:effectExtent l="0" t="0" r="5715" b="44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noFill/>
                        </a:ln>
                      </wps:spPr>
                      <wps:txb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FCF"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" fillcolor="white [3201]" stroked="f" strokeweight=".5pt">
                <v:textbo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v:textbox>
              </v:shape>
            </w:pict>
          </mc:Fallback>
        </mc:AlternateContent>
      </w:r>
    </w:p>
    <w:p w14:paraId="1A1D2884" w14:textId="77777777" w:rsidR="0027199B" w:rsidRPr="0027199B" w:rsidRDefault="0027199B" w:rsidP="0027199B"/>
    <w:p w14:paraId="296FCF6D" w14:textId="08E50248" w:rsidR="0027199B" w:rsidRPr="0027199B" w:rsidRDefault="0027199B" w:rsidP="0027199B"/>
    <w:p w14:paraId="4BB65DBE" w14:textId="77777777" w:rsidR="0027199B" w:rsidRPr="0027199B" w:rsidRDefault="0027199B" w:rsidP="0027199B"/>
    <w:p w14:paraId="154B66E8" w14:textId="77777777" w:rsidR="0027199B" w:rsidRPr="0027199B" w:rsidRDefault="0027199B" w:rsidP="0027199B"/>
    <w:p w14:paraId="039EB4A3" w14:textId="4361CD0B" w:rsidR="0027199B" w:rsidRPr="0027199B" w:rsidRDefault="0027199B" w:rsidP="0027199B"/>
    <w:p w14:paraId="4659A933" w14:textId="77777777" w:rsidR="0027199B" w:rsidRPr="0027199B" w:rsidRDefault="0027199B" w:rsidP="0027199B"/>
    <w:p w14:paraId="02F24D3C" w14:textId="0354216F" w:rsidR="0027199B" w:rsidRPr="0027199B" w:rsidRDefault="0027199B" w:rsidP="0027199B"/>
    <w:p w14:paraId="528977C1" w14:textId="05CBED74" w:rsidR="0027199B" w:rsidRPr="0027199B" w:rsidRDefault="0027199B" w:rsidP="0027199B"/>
    <w:p w14:paraId="43761F02" w14:textId="591A5617" w:rsidR="0027199B" w:rsidRPr="0027199B" w:rsidRDefault="00982BF1" w:rsidP="0027199B">
      <w:r>
        <w:rPr>
          <w:noProof/>
        </w:rPr>
        <mc:AlternateContent>
          <mc:Choice Requires="wps">
            <w:drawing>
              <wp:anchor distT="0" distB="0" distL="114300" distR="114300" simplePos="0" relativeHeight="251669504" behindDoc="0" locked="0" layoutInCell="1" allowOverlap="1" wp14:anchorId="589DB94D" wp14:editId="4E252B2B">
                <wp:simplePos x="0" y="0"/>
                <wp:positionH relativeFrom="column">
                  <wp:posOffset>3333307</wp:posOffset>
                </wp:positionH>
                <wp:positionV relativeFrom="paragraph">
                  <wp:posOffset>294655</wp:posOffset>
                </wp:positionV>
                <wp:extent cx="3258739" cy="303027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3258739" cy="3030279"/>
                        </a:xfrm>
                        <a:prstGeom prst="rect">
                          <a:avLst/>
                        </a:prstGeom>
                        <a:solidFill>
                          <a:schemeClr val="lt1"/>
                        </a:solidFill>
                        <a:ln w="6350">
                          <a:noFill/>
                        </a:ln>
                      </wps:spPr>
                      <wps:txb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94D" id="Text Box 12" o:spid="_x0000_s1031" type="#_x0000_t202" style="position:absolute;margin-left:262.45pt;margin-top:23.2pt;width:256.6pt;height:23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" fillcolor="white [3201]" stroked="f" strokeweight=".5pt">
                <v:textbo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v:textbox>
              </v:shape>
            </w:pict>
          </mc:Fallback>
        </mc:AlternateContent>
      </w:r>
    </w:p>
    <w:p w14:paraId="2E404798" w14:textId="10B90B8E" w:rsidR="0027199B" w:rsidRPr="0027199B" w:rsidRDefault="0027199B" w:rsidP="0027199B"/>
    <w:p w14:paraId="7BB5B08E" w14:textId="3E2E626A" w:rsidR="0027199B" w:rsidRPr="0027199B" w:rsidRDefault="0027199B" w:rsidP="0027199B"/>
    <w:p w14:paraId="1E6D386A" w14:textId="44889AB0" w:rsidR="0027199B" w:rsidRPr="0027199B" w:rsidRDefault="00982BF1" w:rsidP="0027199B">
      <w:r>
        <w:tab/>
      </w:r>
      <w:r>
        <w:tab/>
      </w:r>
      <w:r>
        <w:tab/>
      </w:r>
    </w:p>
    <w:p w14:paraId="009AD06C" w14:textId="4EE0C6FA" w:rsidR="0027199B" w:rsidRPr="0027199B" w:rsidRDefault="0027199B" w:rsidP="0027199B"/>
    <w:p w14:paraId="323E6E14" w14:textId="3CDE9271" w:rsidR="0027199B" w:rsidRPr="0027199B" w:rsidRDefault="0027199B" w:rsidP="0027199B"/>
    <w:p w14:paraId="6357B21A" w14:textId="14B8B44A" w:rsidR="0027199B" w:rsidRPr="0027199B" w:rsidRDefault="0027199B" w:rsidP="0027199B"/>
    <w:p w14:paraId="7E12EA68" w14:textId="7940F4C4" w:rsidR="0027199B" w:rsidRPr="0027199B" w:rsidRDefault="0027199B" w:rsidP="0027199B"/>
    <w:p w14:paraId="396E9167" w14:textId="0D6A92B5" w:rsidR="0027199B" w:rsidRPr="0027199B" w:rsidRDefault="0027199B" w:rsidP="0027199B"/>
    <w:p w14:paraId="0D2A4982" w14:textId="20C4B270" w:rsidR="0027199B" w:rsidRPr="0027199B" w:rsidRDefault="0027199B" w:rsidP="0027199B"/>
    <w:p w14:paraId="444E3CEB" w14:textId="77777777" w:rsidR="0027199B" w:rsidRDefault="0027199B"/>
    <w:p w14:paraId="456596D1" w14:textId="77777777" w:rsidR="0027199B" w:rsidRPr="0027199B" w:rsidRDefault="0027199B" w:rsidP="0027199B"/>
    <w:p w14:paraId="6DA5C68E" w14:textId="77777777" w:rsidR="0027199B" w:rsidRPr="0027199B" w:rsidRDefault="0027199B" w:rsidP="0027199B"/>
    <w:p w14:paraId="409C4246" w14:textId="51DE9D60" w:rsidR="0027199B" w:rsidRDefault="0027199B" w:rsidP="0027199B">
      <w:pPr>
        <w:jc w:val="center"/>
      </w:pPr>
    </w:p>
    <w:p w14:paraId="3BE05887" w14:textId="5DF8A157" w:rsidR="0027199B" w:rsidRDefault="00990E84">
      <w:r>
        <w:rPr>
          <w:noProof/>
        </w:rPr>
        <w:lastRenderedPageBreak/>
        <mc:AlternateContent>
          <mc:Choice Requires="wps">
            <w:drawing>
              <wp:anchor distT="0" distB="0" distL="114300" distR="114300" simplePos="0" relativeHeight="251675648" behindDoc="0" locked="0" layoutInCell="1" allowOverlap="1" wp14:anchorId="0A03F1FB" wp14:editId="3C5ECFF9">
                <wp:simplePos x="0" y="0"/>
                <wp:positionH relativeFrom="column">
                  <wp:posOffset>-87409</wp:posOffset>
                </wp:positionH>
                <wp:positionV relativeFrom="paragraph">
                  <wp:posOffset>-92296</wp:posOffset>
                </wp:positionV>
                <wp:extent cx="2360428" cy="733646"/>
                <wp:effectExtent l="0" t="0" r="1905" b="3175"/>
                <wp:wrapNone/>
                <wp:docPr id="16" name="Text Box 16"/>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F1FB" id="Text Box 16" o:spid="_x0000_s1032" type="#_x0000_t202" style="position:absolute;margin-left:-6.9pt;margin-top:-7.25pt;width:185.8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" fillcolor="white [3201]" stroked="f" strokeweight=".5pt">
                <v:textbo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v:textbox>
              </v:shape>
            </w:pict>
          </mc:Fallback>
        </mc:AlternateContent>
      </w:r>
    </w:p>
    <w:p w14:paraId="4C7FDC36" w14:textId="4850C73F" w:rsidR="00923A9E" w:rsidRDefault="00390286">
      <w:r w:rsidRPr="004D6D80">
        <w:drawing>
          <wp:anchor distT="0" distB="0" distL="114300" distR="114300" simplePos="0" relativeHeight="251670528" behindDoc="0" locked="0" layoutInCell="1" allowOverlap="1" wp14:anchorId="026C11DF" wp14:editId="6A517D39">
            <wp:simplePos x="0" y="0"/>
            <wp:positionH relativeFrom="column">
              <wp:posOffset>88103</wp:posOffset>
            </wp:positionH>
            <wp:positionV relativeFrom="page">
              <wp:posOffset>5826125</wp:posOffset>
            </wp:positionV>
            <wp:extent cx="6399530" cy="329501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81" b="25360"/>
                    <a:stretch/>
                  </pic:blipFill>
                  <pic:spPr bwMode="auto">
                    <a:xfrm>
                      <a:off x="0" y="0"/>
                      <a:ext cx="6399530" cy="3295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749D">
        <w:rPr>
          <w:noProof/>
        </w:rPr>
        <mc:AlternateContent>
          <mc:Choice Requires="wps">
            <w:drawing>
              <wp:anchor distT="0" distB="0" distL="114300" distR="114300" simplePos="0" relativeHeight="251673600" behindDoc="0" locked="0" layoutInCell="1" allowOverlap="1" wp14:anchorId="1FCB591F" wp14:editId="73BC6BA0">
                <wp:simplePos x="0" y="0"/>
                <wp:positionH relativeFrom="column">
                  <wp:posOffset>-90170</wp:posOffset>
                </wp:positionH>
                <wp:positionV relativeFrom="paragraph">
                  <wp:posOffset>4969067</wp:posOffset>
                </wp:positionV>
                <wp:extent cx="2360428" cy="733646"/>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3C6D7E94" w14:textId="6E89C0C5" w:rsidR="003E749D" w:rsidRPr="003E749D" w:rsidRDefault="003E749D" w:rsidP="003E749D">
                            <w:pPr>
                              <w:pStyle w:val="Heading1"/>
                              <w:rPr>
                                <w:color w:val="008B8B"/>
                              </w:rPr>
                            </w:pPr>
                            <w:r>
                              <w:rPr>
                                <w:color w:val="008B8B"/>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B591F" id="Text Box 15" o:spid="_x0000_s1033" type="#_x0000_t202" style="position:absolute;margin-left:-7.1pt;margin-top:391.25pt;width:185.8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" fillcolor="white [3201]" stroked="f" strokeweight=".5pt">
                <v:textbox>
                  <w:txbxContent>
                    <w:p w14:paraId="3C6D7E94" w14:textId="6E89C0C5" w:rsidR="003E749D" w:rsidRPr="003E749D" w:rsidRDefault="003E749D" w:rsidP="003E749D">
                      <w:pPr>
                        <w:pStyle w:val="Heading1"/>
                        <w:rPr>
                          <w:color w:val="008B8B"/>
                        </w:rPr>
                      </w:pPr>
                      <w:r>
                        <w:rPr>
                          <w:color w:val="008B8B"/>
                        </w:rPr>
                        <w:t>Architecture Diagram</w:t>
                      </w:r>
                    </w:p>
                  </w:txbxContent>
                </v:textbox>
              </v:shape>
            </w:pict>
          </mc:Fallback>
        </mc:AlternateContent>
      </w:r>
      <w:r w:rsidR="004D6D80">
        <w:rPr>
          <w:noProof/>
        </w:rPr>
        <mc:AlternateContent>
          <mc:Choice Requires="wps">
            <w:drawing>
              <wp:anchor distT="0" distB="0" distL="114300" distR="114300" simplePos="0" relativeHeight="251671552" behindDoc="0" locked="0" layoutInCell="1" allowOverlap="1" wp14:anchorId="1BE01E2D" wp14:editId="7803C38C">
                <wp:simplePos x="0" y="0"/>
                <wp:positionH relativeFrom="column">
                  <wp:posOffset>-220006</wp:posOffset>
                </wp:positionH>
                <wp:positionV relativeFrom="paragraph">
                  <wp:posOffset>4932547</wp:posOffset>
                </wp:positionV>
                <wp:extent cx="6766560" cy="0"/>
                <wp:effectExtent l="0" t="0" r="15240" b="12700"/>
                <wp:wrapNone/>
                <wp:docPr id="14" name="Straight Connector 14"/>
                <wp:cNvGraphicFramePr/>
                <a:graphic xmlns:a="http://schemas.openxmlformats.org/drawingml/2006/main">
                  <a:graphicData uri="http://schemas.microsoft.com/office/word/2010/wordprocessingShape">
                    <wps:wsp>
                      <wps:cNvCnPr/>
                      <wps:spPr>
                        <a:xfrm>
                          <a:off x="0" y="0"/>
                          <a:ext cx="6766560" cy="0"/>
                        </a:xfrm>
                        <a:prstGeom prst="line">
                          <a:avLst/>
                        </a:prstGeom>
                        <a:ln w="12700">
                          <a:solidFill>
                            <a:schemeClr val="bg1">
                              <a:lumMod val="65000"/>
                              <a:alpha val="80000"/>
                            </a:schemeClr>
                          </a:solidFill>
                          <a:prstDash val="lg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5A88A"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88.4pt" to="515.5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" strokecolor="#a5a5a5 [2092]" strokeweight="1pt">
                <v:stroke dashstyle="longDashDot" opacity="52428f"/>
              </v:line>
            </w:pict>
          </mc:Fallback>
        </mc:AlternateContent>
      </w:r>
    </w:p>
    <w:sectPr w:rsidR="00923A9E" w:rsidSect="003B7EE9">
      <w:footerReference w:type="default" r:id="rId1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FD0B9" w14:textId="77777777" w:rsidR="001377C7" w:rsidRDefault="001377C7" w:rsidP="003B7EE9">
      <w:pPr>
        <w:spacing w:after="0" w:line="240" w:lineRule="auto"/>
      </w:pPr>
      <w:r>
        <w:separator/>
      </w:r>
    </w:p>
  </w:endnote>
  <w:endnote w:type="continuationSeparator" w:id="0">
    <w:p w14:paraId="303C82DB" w14:textId="77777777" w:rsidR="001377C7" w:rsidRDefault="001377C7"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907" w14:textId="77777777"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27199B">
      <w:rPr>
        <w:noProof/>
        <w:color w:val="CA3827" w:themeColor="accent1"/>
        <w:lang w:eastAsia="zh-CN"/>
      </w:rPr>
      <mc:AlternateContent>
        <mc:Choice Requires="wps">
          <w:drawing>
            <wp:anchor distT="0" distB="0" distL="114300" distR="114300" simplePos="0" relativeHeight="251659264" behindDoc="0" locked="0" layoutInCell="1" allowOverlap="1" wp14:anchorId="3115772F" wp14:editId="1F8A187F">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85C3" w14:textId="77777777" w:rsidR="00D92CEE" w:rsidRPr="0027199B"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15772F" id="Rectangle 452" o:spid="_x0000_s1034"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14:paraId="25B985C3" w14:textId="77777777" w:rsidR="00D92CEE" w:rsidRPr="0027199B" w:rsidRDefault="00D92CEE" w:rsidP="003B7EE9">
                    <w:pPr>
                      <w:jc w:val="center"/>
                    </w:pPr>
                  </w:p>
                </w:txbxContent>
              </v:textbox>
              <w10:wrap anchorx="page" anchory="page"/>
            </v:rect>
          </w:pict>
        </mc:Fallback>
      </mc:AlternateContent>
    </w:r>
    <w:r w:rsidRPr="0027199B">
      <w:rPr>
        <w:color w:val="CA3827" w:themeColor="accent1"/>
      </w:rPr>
      <w:t xml:space="preserve"> </w:t>
    </w:r>
    <w:r w:rsidR="00D92CEE" w:rsidRPr="0027199B">
      <w:rPr>
        <w:rFonts w:eastAsiaTheme="majorEastAsia" w:cstheme="majorBidi"/>
        <w:color w:val="595959" w:themeColor="text1" w:themeTint="A6"/>
        <w:sz w:val="18"/>
      </w:rPr>
      <w:t>CWRU Data Analytics Bootcamp</w:t>
    </w:r>
    <w:r w:rsidR="00D92CEE" w:rsidRPr="0027199B">
      <w:rPr>
        <w:rFonts w:eastAsiaTheme="majorEastAsia" w:cstheme="majorBidi"/>
        <w:color w:val="595959" w:themeColor="text1" w:themeTint="A6"/>
        <w:sz w:val="18"/>
      </w:rPr>
      <w:tab/>
      <w:t xml:space="preserve">Joshua </w:t>
    </w:r>
    <w:proofErr w:type="spellStart"/>
    <w:r w:rsidR="00D92CEE" w:rsidRPr="0027199B">
      <w:rPr>
        <w:rFonts w:eastAsiaTheme="majorEastAsia" w:cstheme="majorBidi"/>
        <w:color w:val="595959" w:themeColor="text1" w:themeTint="A6"/>
        <w:sz w:val="18"/>
      </w:rPr>
      <w:t>Gohlike</w:t>
    </w:r>
    <w:proofErr w:type="spellEnd"/>
    <w:r w:rsidR="00D92CEE" w:rsidRPr="0027199B">
      <w:rPr>
        <w:rFonts w:eastAsiaTheme="majorEastAsia" w:cstheme="majorBidi"/>
        <w:color w:val="595959" w:themeColor="text1" w:themeTint="A6"/>
        <w:sz w:val="18"/>
      </w:rPr>
      <w:t xml:space="preserve"> – Iris Kleinman – Juliana </w:t>
    </w:r>
    <w:proofErr w:type="spellStart"/>
    <w:r w:rsidR="00D92CEE" w:rsidRPr="0027199B">
      <w:rPr>
        <w:rFonts w:eastAsiaTheme="majorEastAsia" w:cstheme="majorBidi"/>
        <w:color w:val="595959" w:themeColor="text1" w:themeTint="A6"/>
        <w:sz w:val="18"/>
      </w:rPr>
      <w:t>Novic</w:t>
    </w:r>
    <w:proofErr w:type="spellEnd"/>
    <w:r w:rsidR="00D92CEE" w:rsidRPr="0027199B">
      <w:rPr>
        <w:rFonts w:eastAsiaTheme="majorEastAsia" w:cstheme="majorBidi"/>
        <w:color w:val="595959" w:themeColor="text1" w:themeTint="A6"/>
        <w:sz w:val="18"/>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89786" w14:textId="77777777" w:rsidR="001377C7" w:rsidRDefault="001377C7" w:rsidP="003B7EE9">
      <w:pPr>
        <w:spacing w:after="0" w:line="240" w:lineRule="auto"/>
      </w:pPr>
      <w:r>
        <w:separator/>
      </w:r>
    </w:p>
  </w:footnote>
  <w:footnote w:type="continuationSeparator" w:id="0">
    <w:p w14:paraId="5FEC1AF9" w14:textId="77777777" w:rsidR="001377C7" w:rsidRDefault="001377C7"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1000F1"/>
    <w:rsid w:val="00107422"/>
    <w:rsid w:val="001377C7"/>
    <w:rsid w:val="00201EBB"/>
    <w:rsid w:val="002123C1"/>
    <w:rsid w:val="00222BD1"/>
    <w:rsid w:val="0027199B"/>
    <w:rsid w:val="00276DEB"/>
    <w:rsid w:val="00297E1D"/>
    <w:rsid w:val="00390286"/>
    <w:rsid w:val="003B7EE9"/>
    <w:rsid w:val="003E749D"/>
    <w:rsid w:val="00423194"/>
    <w:rsid w:val="004665BE"/>
    <w:rsid w:val="00473E29"/>
    <w:rsid w:val="004A1A58"/>
    <w:rsid w:val="004D6D80"/>
    <w:rsid w:val="00511518"/>
    <w:rsid w:val="005C1DE1"/>
    <w:rsid w:val="00632496"/>
    <w:rsid w:val="00691866"/>
    <w:rsid w:val="00723E0F"/>
    <w:rsid w:val="00747871"/>
    <w:rsid w:val="0081232B"/>
    <w:rsid w:val="0084071A"/>
    <w:rsid w:val="008642BF"/>
    <w:rsid w:val="00923A9E"/>
    <w:rsid w:val="00961F6F"/>
    <w:rsid w:val="00982BF1"/>
    <w:rsid w:val="00990E84"/>
    <w:rsid w:val="00AD1D71"/>
    <w:rsid w:val="00AF518D"/>
    <w:rsid w:val="00B04094"/>
    <w:rsid w:val="00BC5A35"/>
    <w:rsid w:val="00C3264C"/>
    <w:rsid w:val="00CA0410"/>
    <w:rsid w:val="00CC1BA7"/>
    <w:rsid w:val="00CF1328"/>
    <w:rsid w:val="00D92CEE"/>
    <w:rsid w:val="00D96A73"/>
    <w:rsid w:val="00E1147D"/>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DB085"/>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3.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4.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C3C110-CB6E-7946-AA14-0FE00BC6A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{1A06CA34-F131-114A-882D-E8E373AC6FCA}tf10002090.dotx</Template>
  <TotalTime>108</TotalTime>
  <Pages>2</Pages>
  <Words>5</Words>
  <Characters>35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2019-01-19T18:58:00Z</dcterms:created>
  <dcterms:modified xsi:type="dcterms:W3CDTF">2019-01-20T20:43:00Z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